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E433B" w14:textId="4D70CDD0" w:rsidR="001E381F" w:rsidRDefault="001E381F" w:rsidP="001E381F">
      <w:pPr>
        <w:pStyle w:val="Heading1"/>
      </w:pPr>
      <w:r>
        <w:t>Security Principles</w:t>
      </w:r>
    </w:p>
    <w:p w14:paraId="240714BD" w14:textId="26F7E028" w:rsidR="001E381F" w:rsidRDefault="001E381F" w:rsidP="00376703">
      <w:r>
        <w:t>These are the principles representing best practices that should be used to build programs and systems in order to develop secure, reliable, and robust software against attacks. These principles aim to maintain CIA security. RentEase has implemented several of these important principles, including:</w:t>
      </w:r>
    </w:p>
    <w:p w14:paraId="4C9F9E4E" w14:textId="77777777" w:rsidR="001E381F" w:rsidRDefault="001E381F" w:rsidP="001E381F">
      <w:pPr>
        <w:pStyle w:val="ListParagraph"/>
        <w:numPr>
          <w:ilvl w:val="0"/>
          <w:numId w:val="19"/>
        </w:numPr>
      </w:pPr>
      <w:r>
        <w:t>The "</w:t>
      </w:r>
      <w:r w:rsidRPr="001E381F">
        <w:rPr>
          <w:b/>
          <w:bCs/>
        </w:rPr>
        <w:t>Secrets Are Not Kept</w:t>
      </w:r>
      <w:r>
        <w:t>" Principle: This principle states that secrets (such as usernames and passwords) should not be stored or written within the code, as this would make the code visible and allow an attacker to exploit these secrets. This principle also states that secrets should not be stored even in binary code, as an attacker can retrieve the original code.</w:t>
      </w:r>
    </w:p>
    <w:p w14:paraId="799569F9" w14:textId="77777777" w:rsidR="001E381F" w:rsidRDefault="001E381F" w:rsidP="001E381F">
      <w:pPr>
        <w:pStyle w:val="ListParagraph"/>
      </w:pPr>
    </w:p>
    <w:p w14:paraId="13CC4F7E" w14:textId="2347A568" w:rsidR="001E381F" w:rsidRDefault="001E381F" w:rsidP="00376703">
      <w:pPr>
        <w:pStyle w:val="ListParagraph"/>
        <w:numPr>
          <w:ilvl w:val="0"/>
          <w:numId w:val="20"/>
        </w:numPr>
      </w:pPr>
      <w:r>
        <w:t xml:space="preserve">RentEase </w:t>
      </w:r>
      <w:r w:rsidR="006642AD" w:rsidRPr="006642AD">
        <w:t>applies this principle by storing secrets (such as usernames and passwords) in files and retrieving them from those files. Applying this principle helps reduce the exploitation of secrets and their associated risks, and protects sensitive data This is achieved by not storing sensitive information within the system code, such as passwords. The "Secrets Are Not Kept" principle prevents sensitive data and information from being stored within the system code; instead, it is stored in files, and passwords are not saved as is but converted into hashes</w:t>
      </w:r>
    </w:p>
    <w:p w14:paraId="5F6C2C49" w14:textId="77777777" w:rsidR="006642AD" w:rsidRDefault="006642AD" w:rsidP="006642AD">
      <w:pPr>
        <w:pStyle w:val="ListParagraph"/>
        <w:ind w:left="1080"/>
      </w:pPr>
    </w:p>
    <w:p w14:paraId="076C92E2" w14:textId="54BC54D9" w:rsidR="00DC1F95" w:rsidRDefault="006642AD" w:rsidP="00DC1F95">
      <w:pPr>
        <w:pStyle w:val="ListParagraph"/>
        <w:ind w:left="1080"/>
      </w:pPr>
      <w:r w:rsidRPr="006642AD">
        <w:rPr>
          <w:noProof/>
        </w:rPr>
        <w:drawing>
          <wp:inline distT="0" distB="0" distL="0" distR="0" wp14:anchorId="580FFB52" wp14:editId="6BFEA7F9">
            <wp:extent cx="4772526" cy="1144692"/>
            <wp:effectExtent l="0" t="0" r="0" b="0"/>
            <wp:docPr id="35766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63370" name=""/>
                    <pic:cNvPicPr/>
                  </pic:nvPicPr>
                  <pic:blipFill>
                    <a:blip r:embed="rId10"/>
                    <a:stretch>
                      <a:fillRect/>
                    </a:stretch>
                  </pic:blipFill>
                  <pic:spPr>
                    <a:xfrm>
                      <a:off x="0" y="0"/>
                      <a:ext cx="4783791" cy="1147394"/>
                    </a:xfrm>
                    <a:prstGeom prst="rect">
                      <a:avLst/>
                    </a:prstGeom>
                  </pic:spPr>
                </pic:pic>
              </a:graphicData>
            </a:graphic>
          </wp:inline>
        </w:drawing>
      </w:r>
    </w:p>
    <w:p w14:paraId="6ED4D08B" w14:textId="58201140" w:rsidR="00E40389" w:rsidRDefault="00E40389" w:rsidP="00DC1F95">
      <w:pPr>
        <w:pStyle w:val="ListParagraph"/>
        <w:ind w:left="1080"/>
      </w:pPr>
      <w:r w:rsidRPr="00E40389">
        <w:rPr>
          <w:noProof/>
        </w:rPr>
        <w:drawing>
          <wp:inline distT="0" distB="0" distL="0" distR="0" wp14:anchorId="6142A428" wp14:editId="3045A008">
            <wp:extent cx="4772025" cy="2014345"/>
            <wp:effectExtent l="0" t="0" r="0" b="5080"/>
            <wp:docPr id="5732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9580" name=""/>
                    <pic:cNvPicPr/>
                  </pic:nvPicPr>
                  <pic:blipFill>
                    <a:blip r:embed="rId11"/>
                    <a:stretch>
                      <a:fillRect/>
                    </a:stretch>
                  </pic:blipFill>
                  <pic:spPr>
                    <a:xfrm>
                      <a:off x="0" y="0"/>
                      <a:ext cx="4799228" cy="2025828"/>
                    </a:xfrm>
                    <a:prstGeom prst="rect">
                      <a:avLst/>
                    </a:prstGeom>
                  </pic:spPr>
                </pic:pic>
              </a:graphicData>
            </a:graphic>
          </wp:inline>
        </w:drawing>
      </w:r>
    </w:p>
    <w:p w14:paraId="69C51083" w14:textId="1B10BBF6" w:rsidR="00DC1F95" w:rsidRDefault="00DC1F95" w:rsidP="00DC1F95">
      <w:pPr>
        <w:pStyle w:val="ListParagraph"/>
        <w:ind w:left="1080"/>
      </w:pPr>
    </w:p>
    <w:p w14:paraId="23F110C6" w14:textId="6D97C39C" w:rsidR="002A1583" w:rsidRDefault="002A1583" w:rsidP="002A1583">
      <w:pPr>
        <w:pStyle w:val="ListParagraph"/>
        <w:numPr>
          <w:ilvl w:val="0"/>
          <w:numId w:val="19"/>
        </w:numPr>
      </w:pPr>
      <w:r>
        <w:lastRenderedPageBreak/>
        <w:t>The "</w:t>
      </w:r>
      <w:r w:rsidRPr="002A1583">
        <w:rPr>
          <w:b/>
          <w:bCs/>
        </w:rPr>
        <w:t>Fail Securely</w:t>
      </w:r>
      <w:r>
        <w:t>" Principle: This principle refers to how the system should handle errors and exceptions securely. Errors and security vulnerabilities should not be disclosed to prevent their exploitation in the event of a system failure. This principle is one of the most important principles in building programs and systems.</w:t>
      </w:r>
    </w:p>
    <w:p w14:paraId="721D455B" w14:textId="77777777" w:rsidR="002A1583" w:rsidRDefault="002A1583" w:rsidP="002A1583">
      <w:pPr>
        <w:pStyle w:val="ListParagraph"/>
      </w:pPr>
    </w:p>
    <w:p w14:paraId="3DE63870" w14:textId="7F19C837" w:rsidR="002A1583" w:rsidRDefault="002A1583" w:rsidP="002A1583">
      <w:pPr>
        <w:pStyle w:val="ListParagraph"/>
        <w:numPr>
          <w:ilvl w:val="0"/>
          <w:numId w:val="20"/>
        </w:numPr>
      </w:pPr>
      <w:r>
        <w:t xml:space="preserve">I apply </w:t>
      </w:r>
      <w:r w:rsidR="00E40389" w:rsidRPr="00E40389">
        <w:t>this principle in RentEase by handling exceptions and errors by displaying a generic error message. Applying this principle helps reduce the opportunities for exploitation, mitigate risks, and more this is achieved by the system behaving securely in the event of an error or failure and not disclosing sensitive information such as detailed failure and error messages. Attacks and exploits target system errors, so the system should display a general message to the user and not reveal the technical details of the failure or error. Potential errors and their potential points of failure should be anticipated and protected, making it more difficult for an attacker to exploit system vulnerabilities</w:t>
      </w:r>
    </w:p>
    <w:p w14:paraId="22AC446E" w14:textId="6DABD01E" w:rsidR="00E40389" w:rsidRDefault="00E40389" w:rsidP="00E40389">
      <w:r w:rsidRPr="00E40389">
        <w:rPr>
          <w:noProof/>
        </w:rPr>
        <w:drawing>
          <wp:inline distT="0" distB="0" distL="0" distR="0" wp14:anchorId="735C1099" wp14:editId="544369C6">
            <wp:extent cx="5943600" cy="1400175"/>
            <wp:effectExtent l="0" t="0" r="0" b="9525"/>
            <wp:docPr id="189666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67215" name=""/>
                    <pic:cNvPicPr/>
                  </pic:nvPicPr>
                  <pic:blipFill>
                    <a:blip r:embed="rId12"/>
                    <a:stretch>
                      <a:fillRect/>
                    </a:stretch>
                  </pic:blipFill>
                  <pic:spPr>
                    <a:xfrm>
                      <a:off x="0" y="0"/>
                      <a:ext cx="5943600" cy="1400175"/>
                    </a:xfrm>
                    <a:prstGeom prst="rect">
                      <a:avLst/>
                    </a:prstGeom>
                  </pic:spPr>
                </pic:pic>
              </a:graphicData>
            </a:graphic>
          </wp:inline>
        </w:drawing>
      </w:r>
    </w:p>
    <w:p w14:paraId="1B30BBC9" w14:textId="77777777" w:rsidR="00376703" w:rsidRDefault="00376703" w:rsidP="002A1583"/>
    <w:p w14:paraId="10DAF611" w14:textId="65E69B08" w:rsidR="00E40389" w:rsidRDefault="000E5124" w:rsidP="002A1583">
      <w:pPr>
        <w:rPr>
          <w:rtl/>
        </w:rPr>
      </w:pPr>
      <w:r w:rsidRPr="000E5124">
        <w:rPr>
          <w:noProof/>
        </w:rPr>
        <w:drawing>
          <wp:inline distT="0" distB="0" distL="0" distR="0" wp14:anchorId="5AD66E2D" wp14:editId="3C8BDDB4">
            <wp:extent cx="5943600" cy="872490"/>
            <wp:effectExtent l="0" t="0" r="0" b="3810"/>
            <wp:docPr id="84724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46116" name=""/>
                    <pic:cNvPicPr/>
                  </pic:nvPicPr>
                  <pic:blipFill>
                    <a:blip r:embed="rId13"/>
                    <a:stretch>
                      <a:fillRect/>
                    </a:stretch>
                  </pic:blipFill>
                  <pic:spPr>
                    <a:xfrm>
                      <a:off x="0" y="0"/>
                      <a:ext cx="5943600" cy="872490"/>
                    </a:xfrm>
                    <a:prstGeom prst="rect">
                      <a:avLst/>
                    </a:prstGeom>
                  </pic:spPr>
                </pic:pic>
              </a:graphicData>
            </a:graphic>
          </wp:inline>
        </w:drawing>
      </w:r>
    </w:p>
    <w:p w14:paraId="29E0E5A4" w14:textId="75561DA3" w:rsidR="00EE0408" w:rsidRDefault="00EE0408" w:rsidP="002E502F">
      <w:pPr>
        <w:pStyle w:val="ListParagraph"/>
        <w:rPr>
          <w:rtl/>
        </w:rPr>
      </w:pPr>
    </w:p>
    <w:p w14:paraId="5BF4FA9D" w14:textId="77777777" w:rsidR="002E502F" w:rsidRDefault="002E502F" w:rsidP="002E502F">
      <w:pPr>
        <w:pStyle w:val="ListParagraph"/>
        <w:rPr>
          <w:rtl/>
        </w:rPr>
      </w:pPr>
    </w:p>
    <w:p w14:paraId="73EE68C7" w14:textId="77777777" w:rsidR="002E502F" w:rsidRDefault="002E502F" w:rsidP="002E502F">
      <w:pPr>
        <w:pStyle w:val="ListParagraph"/>
        <w:rPr>
          <w:rtl/>
        </w:rPr>
      </w:pPr>
    </w:p>
    <w:p w14:paraId="729E90D0" w14:textId="77777777" w:rsidR="002E502F" w:rsidRDefault="002E502F" w:rsidP="002E502F">
      <w:pPr>
        <w:pStyle w:val="ListParagraph"/>
        <w:rPr>
          <w:rtl/>
        </w:rPr>
      </w:pPr>
    </w:p>
    <w:p w14:paraId="0736023A" w14:textId="77777777" w:rsidR="002E502F" w:rsidRDefault="002E502F" w:rsidP="002E502F">
      <w:pPr>
        <w:pStyle w:val="ListParagraph"/>
        <w:rPr>
          <w:rtl/>
        </w:rPr>
      </w:pPr>
    </w:p>
    <w:p w14:paraId="26A646C4" w14:textId="77777777" w:rsidR="002E502F" w:rsidRDefault="002E502F" w:rsidP="002E502F">
      <w:pPr>
        <w:pStyle w:val="ListParagraph"/>
      </w:pPr>
    </w:p>
    <w:p w14:paraId="2A28C41E" w14:textId="77777777" w:rsidR="00EE0408" w:rsidRDefault="00EE0408" w:rsidP="00EE0408">
      <w:pPr>
        <w:rPr>
          <w:rtl/>
        </w:rPr>
      </w:pPr>
    </w:p>
    <w:p w14:paraId="3B436314" w14:textId="77777777" w:rsidR="003527F7" w:rsidRDefault="003527F7" w:rsidP="003527F7">
      <w:pPr>
        <w:pStyle w:val="Heading1"/>
      </w:pPr>
      <w:r>
        <w:lastRenderedPageBreak/>
        <w:t>Quality Principles</w:t>
      </w:r>
    </w:p>
    <w:p w14:paraId="704A5EFE" w14:textId="5B4E722A" w:rsidR="003527F7" w:rsidRDefault="003527F7" w:rsidP="002E502F">
      <w:r>
        <w:t>These are the principles that aim to achieve high quality in programs and systems, ensuring ease of understanding, maintenance, and scalability. These principles are of paramount importance because producing low-quality programs makes them more prone to errors and vulnerabilities. The RentEase system implements many of these important principles, including:</w:t>
      </w:r>
    </w:p>
    <w:p w14:paraId="702B34D3" w14:textId="0CF4AC4B" w:rsidR="003527F7" w:rsidRDefault="003527F7" w:rsidP="003527F7">
      <w:pPr>
        <w:pStyle w:val="ListParagraph"/>
        <w:numPr>
          <w:ilvl w:val="0"/>
          <w:numId w:val="21"/>
        </w:numPr>
      </w:pPr>
      <w:r>
        <w:t xml:space="preserve"> The "</w:t>
      </w:r>
      <w:r w:rsidRPr="003527F7">
        <w:rPr>
          <w:b/>
          <w:bCs/>
        </w:rPr>
        <w:t>Understandability</w:t>
      </w:r>
      <w:r>
        <w:t>"</w:t>
      </w:r>
      <w:r>
        <w:rPr>
          <w:rFonts w:hint="cs"/>
          <w:rtl/>
        </w:rPr>
        <w:t xml:space="preserve"> </w:t>
      </w:r>
      <w:r>
        <w:t xml:space="preserve">principle </w:t>
      </w:r>
    </w:p>
    <w:p w14:paraId="62231C82" w14:textId="780996CB" w:rsidR="002E502F" w:rsidRDefault="003527F7" w:rsidP="002E502F">
      <w:pPr>
        <w:ind w:left="720"/>
      </w:pPr>
      <w:r>
        <w:t>This principle states that code should be easy to understand and read by anyone who reads it. This is achieved by writing clear and understandable programming logic, avoiding complexity as much as possible, and using expressive variable and function names that reflect their true function. This facilitates problem detection and fixing. The more understandable the code, the fewer errors it will have. This principle also contributes to improving system quality in the long run.</w:t>
      </w:r>
    </w:p>
    <w:p w14:paraId="6E4DED98" w14:textId="5F8ECAFF" w:rsidR="00EE0408" w:rsidRDefault="003527F7" w:rsidP="003527F7">
      <w:pPr>
        <w:pStyle w:val="ListParagraph"/>
        <w:numPr>
          <w:ilvl w:val="0"/>
          <w:numId w:val="20"/>
        </w:numPr>
      </w:pPr>
      <w:r>
        <w:t>I applied this principle to RentEase by using expressive variable and function names that reflect their true function, clear and understandable programming logic, and minimizing complexity. This principle helps improve code quality, identify defects efficiently, and reduce testing and maintenance time, among other things.</w:t>
      </w:r>
    </w:p>
    <w:p w14:paraId="679DF639" w14:textId="1AEC9862" w:rsidR="003527F7" w:rsidRDefault="002E502F" w:rsidP="002E502F">
      <w:pPr>
        <w:ind w:left="1800"/>
      </w:pPr>
      <w:r w:rsidRPr="002E502F">
        <w:rPr>
          <w:noProof/>
        </w:rPr>
        <w:drawing>
          <wp:inline distT="0" distB="0" distL="0" distR="0" wp14:anchorId="1181D21E" wp14:editId="1B84D989">
            <wp:extent cx="3181574" cy="821907"/>
            <wp:effectExtent l="0" t="0" r="0" b="0"/>
            <wp:docPr id="116020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02489" name=""/>
                    <pic:cNvPicPr/>
                  </pic:nvPicPr>
                  <pic:blipFill>
                    <a:blip r:embed="rId14"/>
                    <a:stretch>
                      <a:fillRect/>
                    </a:stretch>
                  </pic:blipFill>
                  <pic:spPr>
                    <a:xfrm>
                      <a:off x="0" y="0"/>
                      <a:ext cx="3226443" cy="833498"/>
                    </a:xfrm>
                    <a:prstGeom prst="rect">
                      <a:avLst/>
                    </a:prstGeom>
                  </pic:spPr>
                </pic:pic>
              </a:graphicData>
            </a:graphic>
          </wp:inline>
        </w:drawing>
      </w:r>
      <w:r w:rsidRPr="002E502F">
        <w:rPr>
          <w:noProof/>
        </w:rPr>
        <w:drawing>
          <wp:inline distT="0" distB="0" distL="0" distR="0" wp14:anchorId="019E9709" wp14:editId="47B2BDCE">
            <wp:extent cx="3181350" cy="461227"/>
            <wp:effectExtent l="0" t="0" r="0" b="0"/>
            <wp:docPr id="23653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30427" name=""/>
                    <pic:cNvPicPr/>
                  </pic:nvPicPr>
                  <pic:blipFill>
                    <a:blip r:embed="rId15"/>
                    <a:stretch>
                      <a:fillRect/>
                    </a:stretch>
                  </pic:blipFill>
                  <pic:spPr>
                    <a:xfrm>
                      <a:off x="0" y="0"/>
                      <a:ext cx="3256452" cy="472115"/>
                    </a:xfrm>
                    <a:prstGeom prst="rect">
                      <a:avLst/>
                    </a:prstGeom>
                  </pic:spPr>
                </pic:pic>
              </a:graphicData>
            </a:graphic>
          </wp:inline>
        </w:drawing>
      </w:r>
    </w:p>
    <w:p w14:paraId="6645F808" w14:textId="5B50E6FA" w:rsidR="003527F7" w:rsidRDefault="003527F7" w:rsidP="003527F7">
      <w:pPr>
        <w:pStyle w:val="ListParagraph"/>
      </w:pPr>
    </w:p>
    <w:p w14:paraId="61A8C807" w14:textId="3A6F917D" w:rsidR="00125983" w:rsidRDefault="00125983" w:rsidP="003527F7">
      <w:pPr>
        <w:pStyle w:val="ListParagraph"/>
        <w:numPr>
          <w:ilvl w:val="0"/>
          <w:numId w:val="21"/>
        </w:numPr>
      </w:pPr>
      <w:r w:rsidRPr="00125983">
        <w:t>The "</w:t>
      </w:r>
      <w:r w:rsidRPr="00125983">
        <w:rPr>
          <w:b/>
          <w:bCs/>
        </w:rPr>
        <w:t>Readability</w:t>
      </w:r>
      <w:r w:rsidRPr="00125983">
        <w:t>" Principle</w:t>
      </w:r>
    </w:p>
    <w:p w14:paraId="686AAF8B" w14:textId="00043AC5" w:rsidR="003527F7" w:rsidRDefault="00125983" w:rsidP="00125983">
      <w:pPr>
        <w:ind w:left="720" w:firstLine="60"/>
        <w:rPr>
          <w:rtl/>
        </w:rPr>
      </w:pPr>
      <w:r w:rsidRPr="00125983">
        <w:t>This principle states that code should be easy to read and follow. Code should be written in a readable style and structure because it is often maintained and developed by other developers. This principle helps improve maintainability, saves time and effort, facilitates error tracking, promotes collaboration among developers, and more.</w:t>
      </w:r>
      <w:r w:rsidR="002E502F">
        <w:tab/>
      </w:r>
    </w:p>
    <w:p w14:paraId="7CDD05C4" w14:textId="0BD122DC" w:rsidR="00125983" w:rsidRDefault="002E502F" w:rsidP="00960051">
      <w:pPr>
        <w:ind w:left="1440" w:firstLine="720"/>
      </w:pPr>
      <w:r w:rsidRPr="002E502F">
        <w:rPr>
          <w:noProof/>
        </w:rPr>
        <w:drawing>
          <wp:inline distT="0" distB="0" distL="0" distR="0" wp14:anchorId="6B736D5A" wp14:editId="624B5B8E">
            <wp:extent cx="2799677" cy="1191658"/>
            <wp:effectExtent l="0" t="0" r="1270" b="8890"/>
            <wp:docPr id="117614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44694" name=""/>
                    <pic:cNvPicPr/>
                  </pic:nvPicPr>
                  <pic:blipFill>
                    <a:blip r:embed="rId16"/>
                    <a:stretch>
                      <a:fillRect/>
                    </a:stretch>
                  </pic:blipFill>
                  <pic:spPr>
                    <a:xfrm>
                      <a:off x="0" y="0"/>
                      <a:ext cx="2862399" cy="1218355"/>
                    </a:xfrm>
                    <a:prstGeom prst="rect">
                      <a:avLst/>
                    </a:prstGeom>
                  </pic:spPr>
                </pic:pic>
              </a:graphicData>
            </a:graphic>
          </wp:inline>
        </w:drawing>
      </w:r>
    </w:p>
    <w:p w14:paraId="1D3CA735" w14:textId="4F6E4728" w:rsidR="00080475" w:rsidRPr="00080475" w:rsidRDefault="00080475" w:rsidP="00080475">
      <w:pPr>
        <w:pStyle w:val="Heading1"/>
      </w:pPr>
      <w:r>
        <w:lastRenderedPageBreak/>
        <w:t>U</w:t>
      </w:r>
      <w:r w:rsidRPr="00080475">
        <w:t>se case diagram</w:t>
      </w:r>
    </w:p>
    <w:p w14:paraId="622321FA" w14:textId="7B49D30E" w:rsidR="00B96F22" w:rsidRPr="00B96F22" w:rsidRDefault="00B96F22" w:rsidP="00B96F22">
      <w:pPr>
        <w:rPr>
          <w:noProof/>
        </w:rPr>
      </w:pPr>
      <w:r w:rsidRPr="00B96F22">
        <w:rPr>
          <w:noProof/>
        </w:rPr>
        <w:drawing>
          <wp:inline distT="0" distB="0" distL="0" distR="0" wp14:anchorId="248A2110" wp14:editId="0D5E720B">
            <wp:extent cx="5943600" cy="7309485"/>
            <wp:effectExtent l="0" t="0" r="0" b="5715"/>
            <wp:docPr id="920514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309485"/>
                    </a:xfrm>
                    <a:prstGeom prst="rect">
                      <a:avLst/>
                    </a:prstGeom>
                    <a:noFill/>
                    <a:ln>
                      <a:noFill/>
                    </a:ln>
                  </pic:spPr>
                </pic:pic>
              </a:graphicData>
            </a:graphic>
          </wp:inline>
        </w:drawing>
      </w:r>
    </w:p>
    <w:p w14:paraId="02B2E697" w14:textId="3880E397" w:rsidR="007357FB" w:rsidRDefault="007357FB" w:rsidP="00C83DBA">
      <w:pPr>
        <w:rPr>
          <w:noProof/>
          <w:rtl/>
        </w:rPr>
      </w:pPr>
    </w:p>
    <w:tbl>
      <w:tblPr>
        <w:tblW w:w="11490" w:type="dxa"/>
        <w:tblInd w:w="-1080" w:type="dxa"/>
        <w:tblCellMar>
          <w:left w:w="0" w:type="dxa"/>
          <w:right w:w="0" w:type="dxa"/>
        </w:tblCellMar>
        <w:tblLook w:val="0400" w:firstRow="0" w:lastRow="0" w:firstColumn="0" w:lastColumn="0" w:noHBand="0" w:noVBand="1"/>
      </w:tblPr>
      <w:tblGrid>
        <w:gridCol w:w="2159"/>
        <w:gridCol w:w="3110"/>
        <w:gridCol w:w="3110"/>
        <w:gridCol w:w="3111"/>
      </w:tblGrid>
      <w:tr w:rsidR="00DF797E" w:rsidRPr="00DF797E" w14:paraId="3305419D" w14:textId="77777777" w:rsidTr="00DF797E">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40E1BE27" w14:textId="77777777" w:rsidR="00DF797E" w:rsidRPr="00DF797E" w:rsidRDefault="00DF797E" w:rsidP="00DF797E">
            <w:pPr>
              <w:rPr>
                <w:noProof/>
              </w:rPr>
            </w:pPr>
            <w:r w:rsidRPr="00DF797E">
              <w:rPr>
                <w:b/>
                <w:bCs/>
                <w:noProof/>
              </w:rPr>
              <w:lastRenderedPageBreak/>
              <w:t>Use case name</w:t>
            </w:r>
          </w:p>
        </w:tc>
        <w:tc>
          <w:tcPr>
            <w:tcW w:w="3110"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2F48B742" w14:textId="480AE39D" w:rsidR="00DF797E" w:rsidRPr="00DF797E" w:rsidRDefault="00DF797E" w:rsidP="00DF797E">
            <w:pPr>
              <w:rPr>
                <w:noProof/>
              </w:rPr>
            </w:pPr>
            <w:r w:rsidRPr="00DF797E">
              <w:rPr>
                <w:noProof/>
              </w:rPr>
              <w:t>Add new vehicle</w:t>
            </w:r>
          </w:p>
        </w:tc>
        <w:tc>
          <w:tcPr>
            <w:tcW w:w="3110"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13AB37B2" w14:textId="77777777" w:rsidR="00DF797E" w:rsidRPr="00DF797E" w:rsidRDefault="00DF797E" w:rsidP="00DF797E">
            <w:pPr>
              <w:rPr>
                <w:noProof/>
              </w:rPr>
            </w:pPr>
            <w:r w:rsidRPr="00DF797E">
              <w:rPr>
                <w:b/>
                <w:bCs/>
                <w:noProof/>
              </w:rPr>
              <w:t>Use case number</w:t>
            </w:r>
          </w:p>
        </w:tc>
        <w:tc>
          <w:tcPr>
            <w:tcW w:w="3111"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2A845D8A" w14:textId="772091B2" w:rsidR="00DF797E" w:rsidRPr="00DF797E" w:rsidRDefault="00DF797E" w:rsidP="00DF797E">
            <w:pPr>
              <w:rPr>
                <w:noProof/>
              </w:rPr>
            </w:pPr>
            <w:r>
              <w:rPr>
                <w:rFonts w:hint="cs"/>
                <w:noProof/>
                <w:rtl/>
              </w:rPr>
              <w:t>1</w:t>
            </w:r>
          </w:p>
        </w:tc>
      </w:tr>
      <w:tr w:rsidR="00DF797E" w:rsidRPr="00DF797E" w14:paraId="491933B4" w14:textId="77777777" w:rsidTr="00DF797E">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6BB2ECA3" w14:textId="77777777" w:rsidR="00DF797E" w:rsidRPr="00DF797E" w:rsidRDefault="00DF797E" w:rsidP="00DF797E">
            <w:pPr>
              <w:rPr>
                <w:noProof/>
              </w:rPr>
            </w:pPr>
            <w:r w:rsidRPr="00DF797E">
              <w:rPr>
                <w:b/>
                <w:bCs/>
                <w:noProof/>
              </w:rPr>
              <w:t>Primary actors</w:t>
            </w:r>
          </w:p>
        </w:tc>
        <w:tc>
          <w:tcPr>
            <w:tcW w:w="3110"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4A2D29CB" w14:textId="6C34ECEB" w:rsidR="00DF797E" w:rsidRPr="00DF797E" w:rsidRDefault="00DF797E" w:rsidP="00DF797E">
            <w:pPr>
              <w:rPr>
                <w:noProof/>
                <w:rtl/>
                <w:lang w:bidi="ar-JO"/>
              </w:rPr>
            </w:pPr>
            <w:r w:rsidRPr="00DF797E">
              <w:rPr>
                <w:noProof/>
              </w:rPr>
              <w:t>Rental Agent</w:t>
            </w:r>
          </w:p>
        </w:tc>
        <w:tc>
          <w:tcPr>
            <w:tcW w:w="3110"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41A91EE6" w14:textId="77777777" w:rsidR="00DF797E" w:rsidRPr="00DF797E" w:rsidRDefault="00DF797E" w:rsidP="00DF797E">
            <w:pPr>
              <w:rPr>
                <w:noProof/>
              </w:rPr>
            </w:pPr>
            <w:r w:rsidRPr="00DF797E">
              <w:rPr>
                <w:b/>
                <w:bCs/>
                <w:noProof/>
              </w:rPr>
              <w:t>Secondary Actors</w:t>
            </w:r>
          </w:p>
        </w:tc>
        <w:tc>
          <w:tcPr>
            <w:tcW w:w="3111"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10132258" w14:textId="486F96BB" w:rsidR="00DF797E" w:rsidRPr="00DF797E" w:rsidRDefault="00DF797E" w:rsidP="00DF797E">
            <w:pPr>
              <w:rPr>
                <w:noProof/>
              </w:rPr>
            </w:pPr>
            <w:r w:rsidRPr="00DF797E">
              <w:rPr>
                <w:noProof/>
              </w:rPr>
              <w:t>None</w:t>
            </w:r>
          </w:p>
        </w:tc>
      </w:tr>
      <w:tr w:rsidR="00DF797E" w:rsidRPr="00DF797E" w14:paraId="4BE1C477" w14:textId="77777777" w:rsidTr="00DF797E">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66E160E5" w14:textId="77777777" w:rsidR="00DF797E" w:rsidRPr="00DF797E" w:rsidRDefault="00DF797E" w:rsidP="00DF797E">
            <w:pPr>
              <w:rPr>
                <w:noProof/>
              </w:rPr>
            </w:pPr>
            <w:r w:rsidRPr="00DF797E">
              <w:rPr>
                <w:b/>
                <w:bCs/>
                <w:noProof/>
              </w:rPr>
              <w:t>Description</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6F4F2F98" w14:textId="24149198" w:rsidR="00DF797E" w:rsidRPr="00DF797E" w:rsidRDefault="00DF797E" w:rsidP="00DF797E">
            <w:pPr>
              <w:rPr>
                <w:noProof/>
              </w:rPr>
            </w:pPr>
            <w:r w:rsidRPr="00DF797E">
              <w:rPr>
                <w:noProof/>
              </w:rPr>
              <w:t>Adding a new vehicle to the system by a Rental Agent</w:t>
            </w:r>
          </w:p>
        </w:tc>
      </w:tr>
      <w:tr w:rsidR="00DF797E" w:rsidRPr="00DF797E" w14:paraId="7173E814" w14:textId="77777777" w:rsidTr="00DF797E">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2F3AF8F3" w14:textId="77777777" w:rsidR="00DF797E" w:rsidRPr="00DF797E" w:rsidRDefault="00DF797E" w:rsidP="00DF797E">
            <w:pPr>
              <w:rPr>
                <w:noProof/>
              </w:rPr>
            </w:pPr>
            <w:r w:rsidRPr="00DF797E">
              <w:rPr>
                <w:b/>
                <w:bCs/>
                <w:noProof/>
              </w:rPr>
              <w:t>Pre-condition</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046D5574" w14:textId="224D88DB" w:rsidR="00DF797E" w:rsidRPr="00DF797E" w:rsidRDefault="006E4227" w:rsidP="006E4227">
            <w:pPr>
              <w:rPr>
                <w:noProof/>
              </w:rPr>
            </w:pPr>
            <w:r>
              <w:rPr>
                <w:noProof/>
              </w:rPr>
              <w:t>R</w:t>
            </w:r>
            <w:r w:rsidRPr="006E4227">
              <w:rPr>
                <w:noProof/>
              </w:rPr>
              <w:t>ental agent is logged in to the system</w:t>
            </w:r>
          </w:p>
        </w:tc>
      </w:tr>
      <w:tr w:rsidR="00DF797E" w:rsidRPr="00DF797E" w14:paraId="5281B559" w14:textId="77777777" w:rsidTr="00DF797E">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069B362A" w14:textId="77777777" w:rsidR="00DF797E" w:rsidRPr="00DF797E" w:rsidRDefault="00DF797E" w:rsidP="00DF797E">
            <w:pPr>
              <w:rPr>
                <w:noProof/>
              </w:rPr>
            </w:pPr>
            <w:r w:rsidRPr="00DF797E">
              <w:rPr>
                <w:b/>
                <w:bCs/>
                <w:noProof/>
              </w:rPr>
              <w:t>Post-condition</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0B799625" w14:textId="4A4E5302" w:rsidR="00DF797E" w:rsidRPr="00DF797E" w:rsidRDefault="006E4227" w:rsidP="00DF797E">
            <w:pPr>
              <w:rPr>
                <w:noProof/>
              </w:rPr>
            </w:pPr>
            <w:r w:rsidRPr="006E4227">
              <w:rPr>
                <w:noProof/>
              </w:rPr>
              <w:t>The new vehicle is stored in the system and available for Customer</w:t>
            </w:r>
          </w:p>
        </w:tc>
      </w:tr>
      <w:tr w:rsidR="00DF797E" w:rsidRPr="00DF797E" w14:paraId="3AE2DFB6" w14:textId="77777777" w:rsidTr="00DF797E">
        <w:trPr>
          <w:trHeight w:val="610"/>
        </w:trPr>
        <w:tc>
          <w:tcPr>
            <w:tcW w:w="2159"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5517021B" w14:textId="77777777" w:rsidR="00DF797E" w:rsidRPr="00DF797E" w:rsidRDefault="00DF797E" w:rsidP="00DF797E">
            <w:pPr>
              <w:rPr>
                <w:noProof/>
              </w:rPr>
            </w:pPr>
            <w:r w:rsidRPr="00DF797E">
              <w:rPr>
                <w:b/>
                <w:bCs/>
                <w:noProof/>
              </w:rPr>
              <w:t>Main flow</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5612434A" w14:textId="64470644" w:rsidR="00192639" w:rsidRDefault="00192639" w:rsidP="007265D1">
            <w:pPr>
              <w:pStyle w:val="ListParagraph"/>
              <w:numPr>
                <w:ilvl w:val="0"/>
                <w:numId w:val="35"/>
              </w:numPr>
              <w:rPr>
                <w:noProof/>
              </w:rPr>
            </w:pPr>
            <w:r>
              <w:rPr>
                <w:noProof/>
              </w:rPr>
              <w:t>The Rental Agent select “Add Vehicle”</w:t>
            </w:r>
          </w:p>
          <w:p w14:paraId="15AC549D" w14:textId="2FB8D8E8" w:rsidR="00192639" w:rsidRDefault="00192639" w:rsidP="007265D1">
            <w:pPr>
              <w:pStyle w:val="ListParagraph"/>
              <w:numPr>
                <w:ilvl w:val="0"/>
                <w:numId w:val="35"/>
              </w:numPr>
              <w:rPr>
                <w:noProof/>
              </w:rPr>
            </w:pPr>
            <w:r>
              <w:rPr>
                <w:noProof/>
              </w:rPr>
              <w:t>The Rental Agent enters vehicle details (model,  Licnes plate Number, price, status)</w:t>
            </w:r>
          </w:p>
          <w:p w14:paraId="0F36BFA3" w14:textId="2845C754" w:rsidR="00192639" w:rsidRDefault="00192639" w:rsidP="007265D1">
            <w:pPr>
              <w:pStyle w:val="ListParagraph"/>
              <w:numPr>
                <w:ilvl w:val="0"/>
                <w:numId w:val="35"/>
              </w:numPr>
              <w:rPr>
                <w:noProof/>
              </w:rPr>
            </w:pPr>
            <w:r>
              <w:rPr>
                <w:noProof/>
              </w:rPr>
              <w:t>System validates the data</w:t>
            </w:r>
          </w:p>
          <w:p w14:paraId="6EB8996D" w14:textId="42629752" w:rsidR="00DF797E" w:rsidRPr="00DF797E" w:rsidRDefault="00192639" w:rsidP="007265D1">
            <w:pPr>
              <w:pStyle w:val="ListParagraph"/>
              <w:numPr>
                <w:ilvl w:val="0"/>
                <w:numId w:val="35"/>
              </w:numPr>
              <w:rPr>
                <w:noProof/>
              </w:rPr>
            </w:pPr>
            <w:r>
              <w:rPr>
                <w:noProof/>
              </w:rPr>
              <w:t>4. System add the vehicle information</w:t>
            </w:r>
          </w:p>
        </w:tc>
      </w:tr>
      <w:tr w:rsidR="00DF797E" w:rsidRPr="00DF797E" w14:paraId="6D2B057C" w14:textId="77777777" w:rsidTr="00DF797E">
        <w:trPr>
          <w:trHeight w:val="646"/>
        </w:trPr>
        <w:tc>
          <w:tcPr>
            <w:tcW w:w="2159"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2CAD1F5C" w14:textId="77777777" w:rsidR="00DF797E" w:rsidRPr="00DF797E" w:rsidRDefault="00DF797E" w:rsidP="00DF797E">
            <w:pPr>
              <w:rPr>
                <w:noProof/>
              </w:rPr>
            </w:pPr>
            <w:r w:rsidRPr="00DF797E">
              <w:rPr>
                <w:b/>
                <w:bCs/>
                <w:noProof/>
              </w:rPr>
              <w:t>Alternative flow</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0898E8E3" w14:textId="647D23BD" w:rsidR="00DF797E" w:rsidRPr="00DF797E" w:rsidRDefault="00192639" w:rsidP="00DF797E">
            <w:pPr>
              <w:rPr>
                <w:noProof/>
              </w:rPr>
            </w:pPr>
            <w:r>
              <w:rPr>
                <w:noProof/>
              </w:rPr>
              <w:t>None</w:t>
            </w:r>
          </w:p>
        </w:tc>
      </w:tr>
    </w:tbl>
    <w:p w14:paraId="0DAF5A1F" w14:textId="77777777" w:rsidR="00380440" w:rsidRDefault="00380440" w:rsidP="00C83DBA">
      <w:pPr>
        <w:rPr>
          <w:noProof/>
          <w:rtl/>
        </w:rPr>
      </w:pPr>
    </w:p>
    <w:tbl>
      <w:tblPr>
        <w:tblW w:w="11490" w:type="dxa"/>
        <w:tblInd w:w="-1080" w:type="dxa"/>
        <w:tblCellMar>
          <w:left w:w="0" w:type="dxa"/>
          <w:right w:w="0" w:type="dxa"/>
        </w:tblCellMar>
        <w:tblLook w:val="0400" w:firstRow="0" w:lastRow="0" w:firstColumn="0" w:lastColumn="0" w:noHBand="0" w:noVBand="1"/>
      </w:tblPr>
      <w:tblGrid>
        <w:gridCol w:w="2159"/>
        <w:gridCol w:w="3110"/>
        <w:gridCol w:w="3110"/>
        <w:gridCol w:w="3111"/>
      </w:tblGrid>
      <w:tr w:rsidR="00DF797E" w:rsidRPr="00DF797E" w14:paraId="51E43F31" w14:textId="77777777">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7C7EB850" w14:textId="77777777" w:rsidR="00DF797E" w:rsidRPr="00DF797E" w:rsidRDefault="00DF797E" w:rsidP="00DF797E">
            <w:pPr>
              <w:rPr>
                <w:noProof/>
              </w:rPr>
            </w:pPr>
            <w:r w:rsidRPr="00DF797E">
              <w:rPr>
                <w:b/>
                <w:bCs/>
                <w:noProof/>
              </w:rPr>
              <w:t>Use case name</w:t>
            </w:r>
          </w:p>
        </w:tc>
        <w:tc>
          <w:tcPr>
            <w:tcW w:w="3110"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2471CF1F" w14:textId="36F47342" w:rsidR="00DF797E" w:rsidRPr="00DF797E" w:rsidRDefault="00192639" w:rsidP="00DF797E">
            <w:pPr>
              <w:rPr>
                <w:noProof/>
              </w:rPr>
            </w:pPr>
            <w:r>
              <w:rPr>
                <w:noProof/>
              </w:rPr>
              <w:t xml:space="preserve">View </w:t>
            </w:r>
            <w:r w:rsidRPr="00DF797E">
              <w:rPr>
                <w:noProof/>
              </w:rPr>
              <w:t>vehicle</w:t>
            </w:r>
          </w:p>
        </w:tc>
        <w:tc>
          <w:tcPr>
            <w:tcW w:w="3110"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3D23AE0E" w14:textId="77777777" w:rsidR="00DF797E" w:rsidRPr="00DF797E" w:rsidRDefault="00DF797E" w:rsidP="00DF797E">
            <w:pPr>
              <w:rPr>
                <w:noProof/>
              </w:rPr>
            </w:pPr>
            <w:r w:rsidRPr="00DF797E">
              <w:rPr>
                <w:b/>
                <w:bCs/>
                <w:noProof/>
              </w:rPr>
              <w:t>Use case number</w:t>
            </w:r>
          </w:p>
        </w:tc>
        <w:tc>
          <w:tcPr>
            <w:tcW w:w="3111"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1CD9281A" w14:textId="3275C232" w:rsidR="00DF797E" w:rsidRPr="00DF797E" w:rsidRDefault="00DF797E" w:rsidP="00DF797E">
            <w:pPr>
              <w:rPr>
                <w:noProof/>
              </w:rPr>
            </w:pPr>
            <w:r>
              <w:rPr>
                <w:noProof/>
              </w:rPr>
              <w:t>2</w:t>
            </w:r>
          </w:p>
        </w:tc>
      </w:tr>
      <w:tr w:rsidR="00DF797E" w:rsidRPr="00DF797E" w14:paraId="438555B1" w14:textId="77777777">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3C591B29" w14:textId="77777777" w:rsidR="00DF797E" w:rsidRPr="00DF797E" w:rsidRDefault="00DF797E" w:rsidP="00DF797E">
            <w:pPr>
              <w:rPr>
                <w:noProof/>
              </w:rPr>
            </w:pPr>
            <w:r w:rsidRPr="00DF797E">
              <w:rPr>
                <w:b/>
                <w:bCs/>
                <w:noProof/>
              </w:rPr>
              <w:t>Primary actors</w:t>
            </w:r>
          </w:p>
        </w:tc>
        <w:tc>
          <w:tcPr>
            <w:tcW w:w="3110"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4173BE00" w14:textId="1F741E9B" w:rsidR="00DF797E" w:rsidRPr="00DF797E" w:rsidRDefault="00192639" w:rsidP="00192639">
            <w:pPr>
              <w:rPr>
                <w:noProof/>
              </w:rPr>
            </w:pPr>
            <w:r w:rsidRPr="00192639">
              <w:rPr>
                <w:noProof/>
              </w:rPr>
              <w:t>Customer</w:t>
            </w:r>
          </w:p>
        </w:tc>
        <w:tc>
          <w:tcPr>
            <w:tcW w:w="3110"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104CD221" w14:textId="77777777" w:rsidR="00DF797E" w:rsidRPr="00DF797E" w:rsidRDefault="00DF797E" w:rsidP="00DF797E">
            <w:pPr>
              <w:rPr>
                <w:noProof/>
              </w:rPr>
            </w:pPr>
            <w:r w:rsidRPr="00DF797E">
              <w:rPr>
                <w:b/>
                <w:bCs/>
                <w:noProof/>
              </w:rPr>
              <w:t>Secondary Actors</w:t>
            </w:r>
          </w:p>
        </w:tc>
        <w:tc>
          <w:tcPr>
            <w:tcW w:w="3111"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6E260471" w14:textId="562E0958" w:rsidR="00DF797E" w:rsidRPr="00DF797E" w:rsidRDefault="00DF797E" w:rsidP="00DF797E">
            <w:pPr>
              <w:rPr>
                <w:noProof/>
              </w:rPr>
            </w:pPr>
            <w:r w:rsidRPr="00DF797E">
              <w:rPr>
                <w:noProof/>
              </w:rPr>
              <w:t>None</w:t>
            </w:r>
          </w:p>
        </w:tc>
      </w:tr>
      <w:tr w:rsidR="00DF797E" w:rsidRPr="00DF797E" w14:paraId="3F7E131A" w14:textId="77777777">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6D353DD7" w14:textId="77777777" w:rsidR="00DF797E" w:rsidRPr="00DF797E" w:rsidRDefault="00DF797E">
            <w:pPr>
              <w:rPr>
                <w:noProof/>
              </w:rPr>
            </w:pPr>
            <w:r w:rsidRPr="00DF797E">
              <w:rPr>
                <w:b/>
                <w:bCs/>
                <w:noProof/>
              </w:rPr>
              <w:t>Description</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2E925971" w14:textId="4B8ADD47" w:rsidR="00DF797E" w:rsidRPr="00DF797E" w:rsidRDefault="00192639">
            <w:pPr>
              <w:rPr>
                <w:noProof/>
              </w:rPr>
            </w:pPr>
            <w:r w:rsidRPr="00192639">
              <w:rPr>
                <w:noProof/>
              </w:rPr>
              <w:t>Customer views the</w:t>
            </w:r>
            <w:r>
              <w:rPr>
                <w:noProof/>
              </w:rPr>
              <w:t xml:space="preserve"> </w:t>
            </w:r>
            <w:r w:rsidRPr="00DF797E">
              <w:rPr>
                <w:noProof/>
              </w:rPr>
              <w:t>vehicle</w:t>
            </w:r>
            <w:r w:rsidRPr="00192639">
              <w:rPr>
                <w:noProof/>
              </w:rPr>
              <w:t xml:space="preserve"> list </w:t>
            </w:r>
            <w:r w:rsidRPr="00192639">
              <w:rPr>
                <w:noProof/>
              </w:rPr>
              <w:tab/>
            </w:r>
          </w:p>
        </w:tc>
      </w:tr>
      <w:tr w:rsidR="00DF797E" w:rsidRPr="00DF797E" w14:paraId="12FCD3DC" w14:textId="77777777">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62AF981F" w14:textId="77777777" w:rsidR="00DF797E" w:rsidRPr="00DF797E" w:rsidRDefault="00DF797E">
            <w:pPr>
              <w:rPr>
                <w:noProof/>
              </w:rPr>
            </w:pPr>
            <w:r w:rsidRPr="00DF797E">
              <w:rPr>
                <w:b/>
                <w:bCs/>
                <w:noProof/>
              </w:rPr>
              <w:t>Pre-condition</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056BC8A3" w14:textId="61C79BF7" w:rsidR="00DF797E" w:rsidRPr="00DF797E" w:rsidRDefault="00192639">
            <w:pPr>
              <w:rPr>
                <w:noProof/>
              </w:rPr>
            </w:pPr>
            <w:r w:rsidRPr="00192639">
              <w:rPr>
                <w:noProof/>
              </w:rPr>
              <w:t>Customer is logged in to the system</w:t>
            </w:r>
          </w:p>
        </w:tc>
      </w:tr>
      <w:tr w:rsidR="00DF797E" w:rsidRPr="00DF797E" w14:paraId="53351D45" w14:textId="77777777">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08584CB5" w14:textId="77777777" w:rsidR="00DF797E" w:rsidRPr="00DF797E" w:rsidRDefault="00DF797E">
            <w:pPr>
              <w:rPr>
                <w:noProof/>
              </w:rPr>
            </w:pPr>
            <w:r w:rsidRPr="00DF797E">
              <w:rPr>
                <w:b/>
                <w:bCs/>
                <w:noProof/>
              </w:rPr>
              <w:t>Post-condition</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3E836E8E" w14:textId="4B26B926" w:rsidR="00DF797E" w:rsidRPr="00DF797E" w:rsidRDefault="00192639">
            <w:pPr>
              <w:rPr>
                <w:noProof/>
              </w:rPr>
            </w:pPr>
            <w:r>
              <w:rPr>
                <w:noProof/>
              </w:rPr>
              <w:t>V</w:t>
            </w:r>
            <w:r w:rsidRPr="00192639">
              <w:rPr>
                <w:noProof/>
              </w:rPr>
              <w:t>ehicle displayed to the customer</w:t>
            </w:r>
          </w:p>
        </w:tc>
      </w:tr>
      <w:tr w:rsidR="00DF797E" w:rsidRPr="00DF797E" w14:paraId="5C9B488B" w14:textId="77777777">
        <w:trPr>
          <w:trHeight w:val="610"/>
        </w:trPr>
        <w:tc>
          <w:tcPr>
            <w:tcW w:w="2159"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37B0B82F" w14:textId="77777777" w:rsidR="00DF797E" w:rsidRPr="00DF797E" w:rsidRDefault="00DF797E">
            <w:pPr>
              <w:rPr>
                <w:noProof/>
              </w:rPr>
            </w:pPr>
            <w:r w:rsidRPr="00DF797E">
              <w:rPr>
                <w:b/>
                <w:bCs/>
                <w:noProof/>
              </w:rPr>
              <w:t>Main flow</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49F17598" w14:textId="5B138E11" w:rsidR="002C09FE" w:rsidRDefault="002C09FE" w:rsidP="00AA4596">
            <w:pPr>
              <w:pStyle w:val="ListParagraph"/>
              <w:numPr>
                <w:ilvl w:val="0"/>
                <w:numId w:val="34"/>
              </w:numPr>
              <w:rPr>
                <w:noProof/>
              </w:rPr>
            </w:pPr>
            <w:r>
              <w:rPr>
                <w:noProof/>
              </w:rPr>
              <w:t>Customer select “View all Vehicles”</w:t>
            </w:r>
          </w:p>
          <w:p w14:paraId="4F391E50" w14:textId="0CF1081E" w:rsidR="002C09FE" w:rsidRDefault="002C09FE" w:rsidP="00AA4596">
            <w:pPr>
              <w:pStyle w:val="ListParagraph"/>
              <w:numPr>
                <w:ilvl w:val="0"/>
                <w:numId w:val="34"/>
              </w:numPr>
              <w:rPr>
                <w:noProof/>
              </w:rPr>
            </w:pPr>
            <w:r>
              <w:rPr>
                <w:noProof/>
              </w:rPr>
              <w:t>System retrieves Vehicles</w:t>
            </w:r>
          </w:p>
          <w:p w14:paraId="1196ADEE" w14:textId="5D4CB196" w:rsidR="00DF797E" w:rsidRPr="00DF797E" w:rsidRDefault="002C09FE" w:rsidP="00AA4596">
            <w:pPr>
              <w:pStyle w:val="ListParagraph"/>
              <w:numPr>
                <w:ilvl w:val="0"/>
                <w:numId w:val="34"/>
              </w:numPr>
              <w:rPr>
                <w:noProof/>
              </w:rPr>
            </w:pPr>
            <w:r>
              <w:rPr>
                <w:noProof/>
              </w:rPr>
              <w:t>3. System displays Vehicles details (model, price, status).</w:t>
            </w:r>
            <w:r>
              <w:rPr>
                <w:noProof/>
              </w:rPr>
              <w:tab/>
            </w:r>
          </w:p>
        </w:tc>
      </w:tr>
      <w:tr w:rsidR="00DF797E" w:rsidRPr="00DF797E" w14:paraId="76FE6DEF" w14:textId="77777777" w:rsidTr="00DF797E">
        <w:trPr>
          <w:trHeight w:val="448"/>
        </w:trPr>
        <w:tc>
          <w:tcPr>
            <w:tcW w:w="2159"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4C3AE878" w14:textId="77777777" w:rsidR="00DF797E" w:rsidRPr="00DF797E" w:rsidRDefault="00DF797E">
            <w:pPr>
              <w:rPr>
                <w:noProof/>
              </w:rPr>
            </w:pPr>
            <w:r w:rsidRPr="00DF797E">
              <w:rPr>
                <w:b/>
                <w:bCs/>
                <w:noProof/>
              </w:rPr>
              <w:t>Alternative flow</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0AF5139F" w14:textId="583E6148" w:rsidR="00DF797E" w:rsidRPr="00DF797E" w:rsidRDefault="002C09FE" w:rsidP="002C09FE">
            <w:pPr>
              <w:rPr>
                <w:noProof/>
              </w:rPr>
            </w:pPr>
            <w:r>
              <w:rPr>
                <w:noProof/>
              </w:rPr>
              <w:t>T</w:t>
            </w:r>
            <w:r w:rsidRPr="002C09FE">
              <w:rPr>
                <w:noProof/>
              </w:rPr>
              <w:t>he system shows a message</w:t>
            </w:r>
            <w:r>
              <w:rPr>
                <w:noProof/>
              </w:rPr>
              <w:t xml:space="preserve"> “</w:t>
            </w:r>
            <w:r w:rsidRPr="002C09FE">
              <w:rPr>
                <w:noProof/>
              </w:rPr>
              <w:t>no available</w:t>
            </w:r>
            <w:r>
              <w:rPr>
                <w:noProof/>
              </w:rPr>
              <w:t xml:space="preserve"> </w:t>
            </w:r>
            <w:r w:rsidRPr="002C09FE">
              <w:rPr>
                <w:noProof/>
              </w:rPr>
              <w:t>vehicles</w:t>
            </w:r>
            <w:r>
              <w:rPr>
                <w:noProof/>
              </w:rPr>
              <w:t>”</w:t>
            </w:r>
            <w:r w:rsidRPr="002C09FE">
              <w:rPr>
                <w:noProof/>
              </w:rPr>
              <w:tab/>
            </w:r>
          </w:p>
        </w:tc>
      </w:tr>
    </w:tbl>
    <w:p w14:paraId="5BAFA5F6" w14:textId="77777777" w:rsidR="00DF797E" w:rsidRDefault="00DF797E" w:rsidP="00C83DBA">
      <w:pPr>
        <w:rPr>
          <w:noProof/>
        </w:rPr>
      </w:pPr>
    </w:p>
    <w:p w14:paraId="4089E08E" w14:textId="77777777" w:rsidR="00DF797E" w:rsidRDefault="00DF797E" w:rsidP="00C83DBA">
      <w:pPr>
        <w:rPr>
          <w:noProof/>
        </w:rPr>
      </w:pPr>
    </w:p>
    <w:p w14:paraId="53D7F11E" w14:textId="77777777" w:rsidR="00DF797E" w:rsidRDefault="00DF797E" w:rsidP="00C83DBA">
      <w:pPr>
        <w:rPr>
          <w:noProof/>
          <w:rtl/>
        </w:rPr>
      </w:pPr>
    </w:p>
    <w:tbl>
      <w:tblPr>
        <w:tblW w:w="11490" w:type="dxa"/>
        <w:tblInd w:w="-1080" w:type="dxa"/>
        <w:tblCellMar>
          <w:left w:w="0" w:type="dxa"/>
          <w:right w:w="0" w:type="dxa"/>
        </w:tblCellMar>
        <w:tblLook w:val="0400" w:firstRow="0" w:lastRow="0" w:firstColumn="0" w:lastColumn="0" w:noHBand="0" w:noVBand="1"/>
      </w:tblPr>
      <w:tblGrid>
        <w:gridCol w:w="2159"/>
        <w:gridCol w:w="3110"/>
        <w:gridCol w:w="3110"/>
        <w:gridCol w:w="3111"/>
      </w:tblGrid>
      <w:tr w:rsidR="00DF797E" w:rsidRPr="00DF797E" w14:paraId="3945ED5A" w14:textId="77777777">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2C56FFE4" w14:textId="77777777" w:rsidR="00DF797E" w:rsidRPr="00DF797E" w:rsidRDefault="00DF797E" w:rsidP="00DF797E">
            <w:pPr>
              <w:rPr>
                <w:noProof/>
              </w:rPr>
            </w:pPr>
            <w:r w:rsidRPr="00DF797E">
              <w:rPr>
                <w:b/>
                <w:bCs/>
                <w:noProof/>
              </w:rPr>
              <w:lastRenderedPageBreak/>
              <w:t>Use case name</w:t>
            </w:r>
          </w:p>
        </w:tc>
        <w:tc>
          <w:tcPr>
            <w:tcW w:w="3110"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20A39D1B" w14:textId="72864AA6" w:rsidR="00DF797E" w:rsidRPr="00DF797E" w:rsidRDefault="00CD7601" w:rsidP="00DF797E">
            <w:pPr>
              <w:rPr>
                <w:noProof/>
              </w:rPr>
            </w:pPr>
            <w:r w:rsidRPr="00CD7601">
              <w:rPr>
                <w:noProof/>
              </w:rPr>
              <w:t>Update vehicle maintenance status</w:t>
            </w:r>
          </w:p>
        </w:tc>
        <w:tc>
          <w:tcPr>
            <w:tcW w:w="3110"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3FCECF07" w14:textId="77777777" w:rsidR="00DF797E" w:rsidRPr="00DF797E" w:rsidRDefault="00DF797E" w:rsidP="00DF797E">
            <w:pPr>
              <w:rPr>
                <w:noProof/>
              </w:rPr>
            </w:pPr>
            <w:r w:rsidRPr="00DF797E">
              <w:rPr>
                <w:b/>
                <w:bCs/>
                <w:noProof/>
              </w:rPr>
              <w:t>Use case number</w:t>
            </w:r>
          </w:p>
        </w:tc>
        <w:tc>
          <w:tcPr>
            <w:tcW w:w="3111"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7BE91E8C" w14:textId="54114428" w:rsidR="00DF797E" w:rsidRPr="00DF797E" w:rsidRDefault="00DF797E" w:rsidP="00DF797E">
            <w:pPr>
              <w:rPr>
                <w:noProof/>
              </w:rPr>
            </w:pPr>
            <w:r>
              <w:rPr>
                <w:noProof/>
              </w:rPr>
              <w:t>3</w:t>
            </w:r>
          </w:p>
        </w:tc>
      </w:tr>
      <w:tr w:rsidR="00DF797E" w:rsidRPr="00DF797E" w14:paraId="2558C4D8" w14:textId="77777777">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4AAF5F59" w14:textId="77777777" w:rsidR="00DF797E" w:rsidRPr="00DF797E" w:rsidRDefault="00DF797E" w:rsidP="00DF797E">
            <w:pPr>
              <w:rPr>
                <w:noProof/>
              </w:rPr>
            </w:pPr>
            <w:r w:rsidRPr="00DF797E">
              <w:rPr>
                <w:b/>
                <w:bCs/>
                <w:noProof/>
              </w:rPr>
              <w:t>Primary actors</w:t>
            </w:r>
          </w:p>
        </w:tc>
        <w:tc>
          <w:tcPr>
            <w:tcW w:w="3110"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44E9C860" w14:textId="5067D045" w:rsidR="00DF797E" w:rsidRPr="00DF797E" w:rsidRDefault="00CD7601" w:rsidP="00DF797E">
            <w:pPr>
              <w:rPr>
                <w:noProof/>
              </w:rPr>
            </w:pPr>
            <w:r w:rsidRPr="00CD7601">
              <w:rPr>
                <w:noProof/>
              </w:rPr>
              <w:t>Maintenance Staff</w:t>
            </w:r>
          </w:p>
        </w:tc>
        <w:tc>
          <w:tcPr>
            <w:tcW w:w="3110"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57B8EC0E" w14:textId="77777777" w:rsidR="00DF797E" w:rsidRPr="00DF797E" w:rsidRDefault="00DF797E" w:rsidP="00DF797E">
            <w:pPr>
              <w:rPr>
                <w:noProof/>
              </w:rPr>
            </w:pPr>
            <w:r w:rsidRPr="00DF797E">
              <w:rPr>
                <w:b/>
                <w:bCs/>
                <w:noProof/>
              </w:rPr>
              <w:t>Secondary Actors</w:t>
            </w:r>
          </w:p>
        </w:tc>
        <w:tc>
          <w:tcPr>
            <w:tcW w:w="3111"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6C44C57A" w14:textId="2EEBEE28" w:rsidR="00DF797E" w:rsidRPr="00DF797E" w:rsidRDefault="00DF797E" w:rsidP="00DF797E">
            <w:pPr>
              <w:rPr>
                <w:noProof/>
              </w:rPr>
            </w:pPr>
            <w:r w:rsidRPr="00DF797E">
              <w:rPr>
                <w:noProof/>
              </w:rPr>
              <w:t>None</w:t>
            </w:r>
          </w:p>
        </w:tc>
      </w:tr>
      <w:tr w:rsidR="00DF797E" w:rsidRPr="00DF797E" w14:paraId="6C4C1D24" w14:textId="77777777">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59845F1F" w14:textId="77777777" w:rsidR="00DF797E" w:rsidRPr="00DF797E" w:rsidRDefault="00DF797E">
            <w:pPr>
              <w:rPr>
                <w:noProof/>
              </w:rPr>
            </w:pPr>
            <w:r w:rsidRPr="00DF797E">
              <w:rPr>
                <w:b/>
                <w:bCs/>
                <w:noProof/>
              </w:rPr>
              <w:t>Description</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4641FB22" w14:textId="54EBFEE2" w:rsidR="00DF797E" w:rsidRPr="00DF797E" w:rsidRDefault="00CD7601">
            <w:pPr>
              <w:rPr>
                <w:noProof/>
              </w:rPr>
            </w:pPr>
            <w:r w:rsidRPr="00CD7601">
              <w:rPr>
                <w:noProof/>
              </w:rPr>
              <w:t>Maintenance staff updates the vehicle status</w:t>
            </w:r>
          </w:p>
        </w:tc>
      </w:tr>
      <w:tr w:rsidR="00DF797E" w:rsidRPr="00DF797E" w14:paraId="62E23E9B" w14:textId="77777777">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3F06ED75" w14:textId="77777777" w:rsidR="00DF797E" w:rsidRPr="00DF797E" w:rsidRDefault="00DF797E">
            <w:pPr>
              <w:rPr>
                <w:noProof/>
              </w:rPr>
            </w:pPr>
            <w:r w:rsidRPr="00DF797E">
              <w:rPr>
                <w:b/>
                <w:bCs/>
                <w:noProof/>
              </w:rPr>
              <w:t>Pre-condition</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07D07341" w14:textId="7B71E429" w:rsidR="00DF797E" w:rsidRPr="00DF797E" w:rsidRDefault="00CD7601">
            <w:pPr>
              <w:rPr>
                <w:noProof/>
                <w:rtl/>
                <w:lang w:bidi="ar-JO"/>
              </w:rPr>
            </w:pPr>
            <w:r w:rsidRPr="00CD7601">
              <w:rPr>
                <w:noProof/>
              </w:rPr>
              <w:t>Maintenance staff is logged in</w:t>
            </w:r>
            <w:r>
              <w:rPr>
                <w:noProof/>
              </w:rPr>
              <w:t xml:space="preserve"> and </w:t>
            </w:r>
            <w:r w:rsidR="00670EE6">
              <w:rPr>
                <w:noProof/>
              </w:rPr>
              <w:t>t</w:t>
            </w:r>
            <w:r w:rsidR="00670EE6" w:rsidRPr="00670EE6">
              <w:rPr>
                <w:noProof/>
              </w:rPr>
              <w:t>here are vehicles that need maintenance.</w:t>
            </w:r>
          </w:p>
        </w:tc>
      </w:tr>
      <w:tr w:rsidR="00DF797E" w:rsidRPr="00DF797E" w14:paraId="6E4E8DB0" w14:textId="77777777">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1C88B0C7" w14:textId="77777777" w:rsidR="00DF797E" w:rsidRPr="00DF797E" w:rsidRDefault="00DF797E">
            <w:pPr>
              <w:rPr>
                <w:noProof/>
              </w:rPr>
            </w:pPr>
            <w:r w:rsidRPr="00DF797E">
              <w:rPr>
                <w:b/>
                <w:bCs/>
                <w:noProof/>
              </w:rPr>
              <w:t>Post-condition</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42F28E6C" w14:textId="27D2D002" w:rsidR="00DF797E" w:rsidRPr="00DF797E" w:rsidRDefault="00670EE6">
            <w:pPr>
              <w:rPr>
                <w:noProof/>
              </w:rPr>
            </w:pPr>
            <w:r w:rsidRPr="00670EE6">
              <w:rPr>
                <w:noProof/>
              </w:rPr>
              <w:t>Vehicle status is updated in the system</w:t>
            </w:r>
          </w:p>
        </w:tc>
      </w:tr>
      <w:tr w:rsidR="00DF797E" w:rsidRPr="00DF797E" w14:paraId="6D833FAB" w14:textId="77777777">
        <w:trPr>
          <w:trHeight w:val="610"/>
        </w:trPr>
        <w:tc>
          <w:tcPr>
            <w:tcW w:w="2159"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569E8B94" w14:textId="77777777" w:rsidR="00DF797E" w:rsidRPr="00DF797E" w:rsidRDefault="00DF797E">
            <w:pPr>
              <w:rPr>
                <w:noProof/>
              </w:rPr>
            </w:pPr>
            <w:r w:rsidRPr="00DF797E">
              <w:rPr>
                <w:b/>
                <w:bCs/>
                <w:noProof/>
              </w:rPr>
              <w:t>Main flow</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2B3EB573" w14:textId="77777777" w:rsidR="00F54BA4" w:rsidRDefault="00F54BA4" w:rsidP="00F54BA4">
            <w:pPr>
              <w:pStyle w:val="ListParagraph"/>
              <w:numPr>
                <w:ilvl w:val="0"/>
                <w:numId w:val="31"/>
              </w:numPr>
              <w:rPr>
                <w:noProof/>
              </w:rPr>
            </w:pPr>
            <w:r>
              <w:rPr>
                <w:noProof/>
              </w:rPr>
              <w:t>Maintenance Staff views vehicles under maintenance.</w:t>
            </w:r>
          </w:p>
          <w:p w14:paraId="6432B05F" w14:textId="77777777" w:rsidR="00F54BA4" w:rsidRDefault="00F54BA4" w:rsidP="00F54BA4">
            <w:pPr>
              <w:pStyle w:val="ListParagraph"/>
              <w:numPr>
                <w:ilvl w:val="0"/>
                <w:numId w:val="31"/>
              </w:numPr>
              <w:rPr>
                <w:noProof/>
              </w:rPr>
            </w:pPr>
            <w:r>
              <w:rPr>
                <w:noProof/>
              </w:rPr>
              <w:t>Maintenance Staff selects a vehicle.</w:t>
            </w:r>
          </w:p>
          <w:p w14:paraId="21366CED" w14:textId="77777777" w:rsidR="00F54BA4" w:rsidRDefault="00F54BA4" w:rsidP="00F54BA4">
            <w:pPr>
              <w:pStyle w:val="ListParagraph"/>
              <w:numPr>
                <w:ilvl w:val="0"/>
                <w:numId w:val="31"/>
              </w:numPr>
              <w:rPr>
                <w:noProof/>
              </w:rPr>
            </w:pPr>
            <w:r>
              <w:rPr>
                <w:noProof/>
              </w:rPr>
              <w:t xml:space="preserve"> Maintenance Staff updates status to “Available” or “Maintenance”</w:t>
            </w:r>
          </w:p>
          <w:p w14:paraId="1B5D834F" w14:textId="5DABC1CB" w:rsidR="00DF797E" w:rsidRPr="00DF797E" w:rsidRDefault="00F54BA4" w:rsidP="00F54BA4">
            <w:pPr>
              <w:pStyle w:val="ListParagraph"/>
              <w:numPr>
                <w:ilvl w:val="0"/>
                <w:numId w:val="31"/>
              </w:numPr>
              <w:rPr>
                <w:noProof/>
              </w:rPr>
            </w:pPr>
            <w:r>
              <w:rPr>
                <w:noProof/>
              </w:rPr>
              <w:t>System saves the update.</w:t>
            </w:r>
            <w:r>
              <w:rPr>
                <w:noProof/>
              </w:rPr>
              <w:tab/>
            </w:r>
          </w:p>
        </w:tc>
      </w:tr>
      <w:tr w:rsidR="00DF797E" w:rsidRPr="00DF797E" w14:paraId="1E156BE1" w14:textId="77777777" w:rsidTr="00DF797E">
        <w:trPr>
          <w:trHeight w:val="556"/>
        </w:trPr>
        <w:tc>
          <w:tcPr>
            <w:tcW w:w="2159"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5F2E7862" w14:textId="77777777" w:rsidR="00DF797E" w:rsidRPr="00DF797E" w:rsidRDefault="00DF797E">
            <w:pPr>
              <w:rPr>
                <w:noProof/>
              </w:rPr>
            </w:pPr>
            <w:r w:rsidRPr="00DF797E">
              <w:rPr>
                <w:b/>
                <w:bCs/>
                <w:noProof/>
              </w:rPr>
              <w:t>Alternative flow</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14CD2BC9" w14:textId="4F31F505" w:rsidR="00DF797E" w:rsidRPr="00DF797E" w:rsidRDefault="00F54BA4">
            <w:pPr>
              <w:rPr>
                <w:noProof/>
              </w:rPr>
            </w:pPr>
            <w:r w:rsidRPr="00F54BA4">
              <w:rPr>
                <w:noProof/>
              </w:rPr>
              <w:t>If update fails, system displays an error message</w:t>
            </w:r>
          </w:p>
        </w:tc>
      </w:tr>
    </w:tbl>
    <w:p w14:paraId="51FE8591" w14:textId="77777777" w:rsidR="00DF797E" w:rsidRDefault="00DF797E" w:rsidP="00C83DBA">
      <w:pPr>
        <w:rPr>
          <w:noProof/>
          <w:rtl/>
        </w:rPr>
      </w:pPr>
    </w:p>
    <w:tbl>
      <w:tblPr>
        <w:tblW w:w="11490" w:type="dxa"/>
        <w:tblInd w:w="-1080" w:type="dxa"/>
        <w:tblCellMar>
          <w:left w:w="0" w:type="dxa"/>
          <w:right w:w="0" w:type="dxa"/>
        </w:tblCellMar>
        <w:tblLook w:val="0400" w:firstRow="0" w:lastRow="0" w:firstColumn="0" w:lastColumn="0" w:noHBand="0" w:noVBand="1"/>
      </w:tblPr>
      <w:tblGrid>
        <w:gridCol w:w="2159"/>
        <w:gridCol w:w="3110"/>
        <w:gridCol w:w="3110"/>
        <w:gridCol w:w="3111"/>
      </w:tblGrid>
      <w:tr w:rsidR="00DF797E" w:rsidRPr="00DF797E" w14:paraId="648E4078" w14:textId="77777777">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029883D2" w14:textId="77777777" w:rsidR="00DF797E" w:rsidRPr="00DF797E" w:rsidRDefault="00DF797E" w:rsidP="00DF797E">
            <w:pPr>
              <w:rPr>
                <w:noProof/>
              </w:rPr>
            </w:pPr>
            <w:r w:rsidRPr="00DF797E">
              <w:rPr>
                <w:b/>
                <w:bCs/>
                <w:noProof/>
              </w:rPr>
              <w:t>Use case name</w:t>
            </w:r>
          </w:p>
        </w:tc>
        <w:tc>
          <w:tcPr>
            <w:tcW w:w="3110"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3005B67A" w14:textId="78822376" w:rsidR="00DF797E" w:rsidRPr="00DF797E" w:rsidRDefault="00F54BA4" w:rsidP="00DF797E">
            <w:pPr>
              <w:rPr>
                <w:noProof/>
              </w:rPr>
            </w:pPr>
            <w:r>
              <w:rPr>
                <w:noProof/>
              </w:rPr>
              <w:t>Add</w:t>
            </w:r>
            <w:r w:rsidRPr="00F54BA4">
              <w:rPr>
                <w:noProof/>
              </w:rPr>
              <w:t xml:space="preserve"> rental agents</w:t>
            </w:r>
            <w:r>
              <w:rPr>
                <w:noProof/>
              </w:rPr>
              <w:t xml:space="preserve"> user</w:t>
            </w:r>
          </w:p>
        </w:tc>
        <w:tc>
          <w:tcPr>
            <w:tcW w:w="3110"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66364016" w14:textId="77777777" w:rsidR="00DF797E" w:rsidRPr="00DF797E" w:rsidRDefault="00DF797E" w:rsidP="00DF797E">
            <w:pPr>
              <w:rPr>
                <w:noProof/>
              </w:rPr>
            </w:pPr>
            <w:r w:rsidRPr="00DF797E">
              <w:rPr>
                <w:b/>
                <w:bCs/>
                <w:noProof/>
              </w:rPr>
              <w:t>Use case number</w:t>
            </w:r>
          </w:p>
        </w:tc>
        <w:tc>
          <w:tcPr>
            <w:tcW w:w="3111"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4A456DB3" w14:textId="386739F6" w:rsidR="00DF797E" w:rsidRPr="00DF797E" w:rsidRDefault="00DF797E" w:rsidP="00DF797E">
            <w:pPr>
              <w:rPr>
                <w:noProof/>
              </w:rPr>
            </w:pPr>
            <w:r>
              <w:rPr>
                <w:noProof/>
              </w:rPr>
              <w:t>4</w:t>
            </w:r>
          </w:p>
        </w:tc>
      </w:tr>
      <w:tr w:rsidR="00DF797E" w:rsidRPr="00DF797E" w14:paraId="6E82DA43" w14:textId="77777777">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404C30A2" w14:textId="77777777" w:rsidR="00DF797E" w:rsidRPr="00DF797E" w:rsidRDefault="00DF797E" w:rsidP="00DF797E">
            <w:pPr>
              <w:rPr>
                <w:noProof/>
              </w:rPr>
            </w:pPr>
            <w:r w:rsidRPr="00DF797E">
              <w:rPr>
                <w:b/>
                <w:bCs/>
                <w:noProof/>
              </w:rPr>
              <w:t>Primary actors</w:t>
            </w:r>
          </w:p>
        </w:tc>
        <w:tc>
          <w:tcPr>
            <w:tcW w:w="3110"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45F2860D" w14:textId="37188DBB" w:rsidR="00DF797E" w:rsidRPr="00DF797E" w:rsidRDefault="00F54BA4" w:rsidP="00DF797E">
            <w:pPr>
              <w:rPr>
                <w:noProof/>
              </w:rPr>
            </w:pPr>
            <w:r w:rsidRPr="00F54BA4">
              <w:rPr>
                <w:noProof/>
              </w:rPr>
              <w:t>System Admin</w:t>
            </w:r>
          </w:p>
        </w:tc>
        <w:tc>
          <w:tcPr>
            <w:tcW w:w="3110"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040D7A57" w14:textId="77777777" w:rsidR="00DF797E" w:rsidRPr="00DF797E" w:rsidRDefault="00DF797E" w:rsidP="00DF797E">
            <w:pPr>
              <w:rPr>
                <w:noProof/>
              </w:rPr>
            </w:pPr>
            <w:r w:rsidRPr="00DF797E">
              <w:rPr>
                <w:b/>
                <w:bCs/>
                <w:noProof/>
              </w:rPr>
              <w:t>Secondary Actors</w:t>
            </w:r>
          </w:p>
        </w:tc>
        <w:tc>
          <w:tcPr>
            <w:tcW w:w="3111"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141B1860" w14:textId="39D3E8E2" w:rsidR="00DF797E" w:rsidRPr="00DF797E" w:rsidRDefault="00DF797E" w:rsidP="00DF797E">
            <w:pPr>
              <w:rPr>
                <w:noProof/>
              </w:rPr>
            </w:pPr>
            <w:r w:rsidRPr="00DF797E">
              <w:rPr>
                <w:noProof/>
              </w:rPr>
              <w:t>None</w:t>
            </w:r>
          </w:p>
        </w:tc>
      </w:tr>
      <w:tr w:rsidR="00DF797E" w:rsidRPr="00DF797E" w14:paraId="08884379" w14:textId="77777777">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2CFC2FCE" w14:textId="77777777" w:rsidR="00DF797E" w:rsidRPr="00DF797E" w:rsidRDefault="00DF797E">
            <w:pPr>
              <w:rPr>
                <w:noProof/>
              </w:rPr>
            </w:pPr>
            <w:r w:rsidRPr="00DF797E">
              <w:rPr>
                <w:b/>
                <w:bCs/>
                <w:noProof/>
              </w:rPr>
              <w:t>Description</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61C2C83A" w14:textId="77777777" w:rsidR="00DF797E" w:rsidRPr="00DF797E" w:rsidRDefault="00DF797E">
            <w:pPr>
              <w:rPr>
                <w:noProof/>
              </w:rPr>
            </w:pPr>
            <w:r w:rsidRPr="00DF797E">
              <w:rPr>
                <w:noProof/>
              </w:rPr>
              <w:t>A brief description of the use case</w:t>
            </w:r>
          </w:p>
        </w:tc>
      </w:tr>
      <w:tr w:rsidR="00DF797E" w:rsidRPr="00DF797E" w14:paraId="23887F1D" w14:textId="77777777">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6E9129BC" w14:textId="77777777" w:rsidR="00DF797E" w:rsidRPr="00DF797E" w:rsidRDefault="00DF797E">
            <w:pPr>
              <w:rPr>
                <w:noProof/>
              </w:rPr>
            </w:pPr>
            <w:r w:rsidRPr="00DF797E">
              <w:rPr>
                <w:b/>
                <w:bCs/>
                <w:noProof/>
              </w:rPr>
              <w:t>Pre-condition</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51FAF4A7" w14:textId="4DA16A43" w:rsidR="00DF797E" w:rsidRPr="00DF797E" w:rsidRDefault="00F54BA4">
            <w:pPr>
              <w:rPr>
                <w:noProof/>
              </w:rPr>
            </w:pPr>
            <w:r w:rsidRPr="00F54BA4">
              <w:rPr>
                <w:noProof/>
              </w:rPr>
              <w:t>Admin is logged in</w:t>
            </w:r>
          </w:p>
        </w:tc>
      </w:tr>
      <w:tr w:rsidR="00DF797E" w:rsidRPr="00DF797E" w14:paraId="110CD38B" w14:textId="77777777">
        <w:trPr>
          <w:trHeight w:val="480"/>
        </w:trPr>
        <w:tc>
          <w:tcPr>
            <w:tcW w:w="2159"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46814A36" w14:textId="77777777" w:rsidR="00DF797E" w:rsidRPr="00DF797E" w:rsidRDefault="00DF797E">
            <w:pPr>
              <w:rPr>
                <w:noProof/>
              </w:rPr>
            </w:pPr>
            <w:r w:rsidRPr="00DF797E">
              <w:rPr>
                <w:b/>
                <w:bCs/>
                <w:noProof/>
              </w:rPr>
              <w:t>Post-condition</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6908C8D0" w14:textId="0F1B7C3B" w:rsidR="00DF797E" w:rsidRPr="00DF797E" w:rsidRDefault="00F54BA4">
            <w:pPr>
              <w:rPr>
                <w:noProof/>
              </w:rPr>
            </w:pPr>
            <w:r w:rsidRPr="00F54BA4">
              <w:rPr>
                <w:noProof/>
              </w:rPr>
              <w:t>Rental agent is added</w:t>
            </w:r>
          </w:p>
        </w:tc>
      </w:tr>
      <w:tr w:rsidR="00DF797E" w:rsidRPr="00DF797E" w14:paraId="61858DD1" w14:textId="77777777">
        <w:trPr>
          <w:trHeight w:val="610"/>
        </w:trPr>
        <w:tc>
          <w:tcPr>
            <w:tcW w:w="2159"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341C3844" w14:textId="77777777" w:rsidR="00DF797E" w:rsidRPr="00DF797E" w:rsidRDefault="00DF797E">
            <w:pPr>
              <w:rPr>
                <w:noProof/>
              </w:rPr>
            </w:pPr>
            <w:r w:rsidRPr="00DF797E">
              <w:rPr>
                <w:b/>
                <w:bCs/>
                <w:noProof/>
              </w:rPr>
              <w:t>Main flow</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1CADDC00" w14:textId="77777777" w:rsidR="00F54BA4" w:rsidRDefault="00F54BA4" w:rsidP="00F54BA4">
            <w:pPr>
              <w:pStyle w:val="ListParagraph"/>
              <w:numPr>
                <w:ilvl w:val="0"/>
                <w:numId w:val="32"/>
              </w:numPr>
              <w:rPr>
                <w:noProof/>
              </w:rPr>
            </w:pPr>
            <w:r>
              <w:rPr>
                <w:noProof/>
              </w:rPr>
              <w:t xml:space="preserve">The </w:t>
            </w:r>
            <w:r w:rsidRPr="00F54BA4">
              <w:rPr>
                <w:noProof/>
              </w:rPr>
              <w:t>System Admin</w:t>
            </w:r>
            <w:r>
              <w:rPr>
                <w:noProof/>
              </w:rPr>
              <w:t xml:space="preserve"> select “Add Vehicle”</w:t>
            </w:r>
          </w:p>
          <w:p w14:paraId="7C26424C" w14:textId="77777777" w:rsidR="00F54BA4" w:rsidRDefault="00F54BA4" w:rsidP="00F54BA4">
            <w:pPr>
              <w:pStyle w:val="ListParagraph"/>
              <w:numPr>
                <w:ilvl w:val="0"/>
                <w:numId w:val="32"/>
              </w:numPr>
              <w:rPr>
                <w:noProof/>
              </w:rPr>
            </w:pPr>
            <w:r>
              <w:rPr>
                <w:noProof/>
              </w:rPr>
              <w:t xml:space="preserve">The </w:t>
            </w:r>
            <w:r w:rsidRPr="00F54BA4">
              <w:rPr>
                <w:noProof/>
              </w:rPr>
              <w:t>System Admin</w:t>
            </w:r>
            <w:r>
              <w:rPr>
                <w:noProof/>
              </w:rPr>
              <w:t xml:space="preserve"> enters </w:t>
            </w:r>
            <w:r w:rsidRPr="00F54BA4">
              <w:rPr>
                <w:noProof/>
              </w:rPr>
              <w:t>rental agents</w:t>
            </w:r>
            <w:r>
              <w:rPr>
                <w:noProof/>
              </w:rPr>
              <w:t xml:space="preserve"> details (name,  phone Number, password)</w:t>
            </w:r>
          </w:p>
          <w:p w14:paraId="33BB9995" w14:textId="77777777" w:rsidR="00F54BA4" w:rsidRDefault="00F54BA4" w:rsidP="00F54BA4">
            <w:pPr>
              <w:pStyle w:val="ListParagraph"/>
              <w:numPr>
                <w:ilvl w:val="0"/>
                <w:numId w:val="32"/>
              </w:numPr>
              <w:rPr>
                <w:noProof/>
              </w:rPr>
            </w:pPr>
            <w:r>
              <w:rPr>
                <w:noProof/>
              </w:rPr>
              <w:t>System validates the data</w:t>
            </w:r>
          </w:p>
          <w:p w14:paraId="39A74818" w14:textId="5E31B362" w:rsidR="00DF797E" w:rsidRPr="00DF797E" w:rsidRDefault="00F54BA4" w:rsidP="00F54BA4">
            <w:pPr>
              <w:pStyle w:val="ListParagraph"/>
              <w:numPr>
                <w:ilvl w:val="0"/>
                <w:numId w:val="32"/>
              </w:numPr>
              <w:rPr>
                <w:noProof/>
              </w:rPr>
            </w:pPr>
            <w:r>
              <w:rPr>
                <w:noProof/>
              </w:rPr>
              <w:t xml:space="preserve">System add the </w:t>
            </w:r>
            <w:r w:rsidRPr="00F54BA4">
              <w:rPr>
                <w:noProof/>
              </w:rPr>
              <w:t>rental agents</w:t>
            </w:r>
          </w:p>
        </w:tc>
      </w:tr>
      <w:tr w:rsidR="00DF797E" w:rsidRPr="00DF797E" w14:paraId="05B8B5ED" w14:textId="77777777" w:rsidTr="00DF797E">
        <w:trPr>
          <w:trHeight w:val="808"/>
        </w:trPr>
        <w:tc>
          <w:tcPr>
            <w:tcW w:w="2159"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5B9E879B" w14:textId="77777777" w:rsidR="00DF797E" w:rsidRPr="00DF797E" w:rsidRDefault="00DF797E">
            <w:pPr>
              <w:rPr>
                <w:noProof/>
              </w:rPr>
            </w:pPr>
            <w:r w:rsidRPr="00DF797E">
              <w:rPr>
                <w:b/>
                <w:bCs/>
                <w:noProof/>
              </w:rPr>
              <w:t>Alternative flow</w:t>
            </w:r>
          </w:p>
        </w:tc>
        <w:tc>
          <w:tcPr>
            <w:tcW w:w="9331" w:type="dxa"/>
            <w:gridSpan w:val="3"/>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6BC528BC" w14:textId="5EA34BF2" w:rsidR="00DF797E" w:rsidRPr="00DF797E" w:rsidRDefault="00F54BA4">
            <w:pPr>
              <w:rPr>
                <w:noProof/>
              </w:rPr>
            </w:pPr>
            <w:r>
              <w:rPr>
                <w:noProof/>
              </w:rPr>
              <w:t>None</w:t>
            </w:r>
          </w:p>
        </w:tc>
      </w:tr>
    </w:tbl>
    <w:p w14:paraId="6BF3C9FB" w14:textId="77777777" w:rsidR="00DF797E" w:rsidRPr="007357FB" w:rsidRDefault="00DF797E" w:rsidP="00C83DBA">
      <w:pPr>
        <w:rPr>
          <w:noProof/>
        </w:rPr>
      </w:pPr>
    </w:p>
    <w:p w14:paraId="35A6AE03" w14:textId="1A649E9A" w:rsidR="00125983" w:rsidRDefault="004E767B" w:rsidP="004E767B">
      <w:pPr>
        <w:pStyle w:val="Heading1"/>
      </w:pPr>
      <w:r>
        <w:lastRenderedPageBreak/>
        <w:t>D</w:t>
      </w:r>
      <w:r w:rsidRPr="004E767B">
        <w:t xml:space="preserve">ata flow diagram </w:t>
      </w:r>
    </w:p>
    <w:p w14:paraId="746818B0" w14:textId="43E832A9" w:rsidR="00BB562B" w:rsidRPr="00BB562B" w:rsidRDefault="00BB562B" w:rsidP="00BB562B">
      <w:r w:rsidRPr="00BB562B">
        <w:rPr>
          <w:noProof/>
        </w:rPr>
        <w:drawing>
          <wp:inline distT="0" distB="0" distL="0" distR="0" wp14:anchorId="7A283AE3" wp14:editId="6C423B42">
            <wp:extent cx="5943600" cy="6116955"/>
            <wp:effectExtent l="0" t="0" r="0" b="0"/>
            <wp:docPr id="545901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116955"/>
                    </a:xfrm>
                    <a:prstGeom prst="rect">
                      <a:avLst/>
                    </a:prstGeom>
                    <a:noFill/>
                    <a:ln>
                      <a:noFill/>
                    </a:ln>
                  </pic:spPr>
                </pic:pic>
              </a:graphicData>
            </a:graphic>
          </wp:inline>
        </w:drawing>
      </w:r>
    </w:p>
    <w:p w14:paraId="64854158" w14:textId="08D6F5E7" w:rsidR="00C83DBA" w:rsidRPr="00C83DBA" w:rsidRDefault="00C83DBA" w:rsidP="00C83DBA"/>
    <w:p w14:paraId="4F09DADA" w14:textId="55D8AF55" w:rsidR="004B622F" w:rsidRDefault="004B622F" w:rsidP="004B622F">
      <w:pPr>
        <w:rPr>
          <w:rtl/>
        </w:rPr>
      </w:pPr>
    </w:p>
    <w:p w14:paraId="39B488F1" w14:textId="77777777" w:rsidR="00E80D69" w:rsidRDefault="00E80D69" w:rsidP="004B622F">
      <w:pPr>
        <w:rPr>
          <w:rtl/>
        </w:rPr>
      </w:pPr>
    </w:p>
    <w:p w14:paraId="421CB716" w14:textId="77777777" w:rsidR="00E80D69" w:rsidRDefault="00E80D69" w:rsidP="004B622F">
      <w:pPr>
        <w:rPr>
          <w:rtl/>
        </w:rPr>
      </w:pPr>
    </w:p>
    <w:p w14:paraId="79C1A1F6" w14:textId="67D86D12" w:rsidR="00E80D69" w:rsidRDefault="00E80D69" w:rsidP="00E80D69">
      <w:pPr>
        <w:pStyle w:val="Heading1-PageBreak"/>
        <w:rPr>
          <w:rtl/>
        </w:rPr>
      </w:pPr>
      <w:r>
        <w:lastRenderedPageBreak/>
        <w:t xml:space="preserve">Quality </w:t>
      </w:r>
      <w:r w:rsidR="00FE0595">
        <w:t>T</w:t>
      </w:r>
      <w:r>
        <w:t>esting</w:t>
      </w:r>
    </w:p>
    <w:p w14:paraId="6C12C7C9" w14:textId="77777777" w:rsidR="00E80D69" w:rsidRDefault="00E80D69" w:rsidP="00E80D69">
      <w:pPr>
        <w:rPr>
          <w:rtl/>
        </w:rPr>
      </w:pPr>
      <w:r>
        <w:t>Quality testing is the process of evaluating and testing application quality standards. It aims to ensure the application functions at a high level and meets user expectations and requirements. The test includes verifying that system functions operate correctly and comply with requirements. It also checks the application's ease of use and reliability, ensuring the final application is of high quality. This testing achieves several benefits, including:</w:t>
      </w:r>
    </w:p>
    <w:p w14:paraId="553B57E6" w14:textId="77777777" w:rsidR="00E80D69" w:rsidRDefault="00E80D69" w:rsidP="00E80D69">
      <w:pPr>
        <w:pStyle w:val="ListParagraph"/>
        <w:numPr>
          <w:ilvl w:val="0"/>
          <w:numId w:val="22"/>
        </w:numPr>
      </w:pPr>
      <w:r>
        <w:t>Overall quality improvement</w:t>
      </w:r>
    </w:p>
    <w:p w14:paraId="744C1210" w14:textId="77777777" w:rsidR="00E80D69" w:rsidRDefault="00E80D69" w:rsidP="00E80D69">
      <w:pPr>
        <w:pStyle w:val="ListParagraph"/>
        <w:numPr>
          <w:ilvl w:val="0"/>
          <w:numId w:val="22"/>
        </w:numPr>
      </w:pPr>
      <w:r>
        <w:t>Enhancing user satisfaction</w:t>
      </w:r>
    </w:p>
    <w:p w14:paraId="3AEFED51" w14:textId="5544638D" w:rsidR="005F1377" w:rsidRDefault="00E80D69" w:rsidP="00E84C45">
      <w:pPr>
        <w:pStyle w:val="ListParagraph"/>
        <w:numPr>
          <w:ilvl w:val="0"/>
          <w:numId w:val="22"/>
        </w:numPr>
      </w:pPr>
      <w:r>
        <w:t>Improving application performance</w:t>
      </w:r>
    </w:p>
    <w:p w14:paraId="3F8D8FE0" w14:textId="34DF5E59" w:rsidR="00B77E84" w:rsidRDefault="00B77E84" w:rsidP="00B77E84">
      <w:r>
        <w:t>I used the following tests:</w:t>
      </w:r>
    </w:p>
    <w:p w14:paraId="217A0A46" w14:textId="03E15367" w:rsidR="00B77E84" w:rsidRDefault="00B77E84" w:rsidP="00B77E84">
      <w:pPr>
        <w:pStyle w:val="ListParagraph"/>
        <w:numPr>
          <w:ilvl w:val="0"/>
          <w:numId w:val="26"/>
        </w:numPr>
      </w:pPr>
      <w:r>
        <w:t xml:space="preserve">Unit Testing: </w:t>
      </w:r>
      <w:r w:rsidRPr="00B77E84">
        <w:t xml:space="preserve">This is a type of functional testing used to test applications. This test focuses on examining each application unit separately to ensure it functions as required. I conducted this test on the application using the JUnit tool to test application quality, detect and fix errors, and ensure that each application unit operates efficiently and correctly. Testing each application unit separately to ensure it functions correctly has several </w:t>
      </w:r>
      <w:r w:rsidR="00317FAF" w:rsidRPr="00B77E84">
        <w:t>benefits:</w:t>
      </w:r>
      <w:r>
        <w:rPr>
          <w:rFonts w:hint="cs"/>
          <w:rtl/>
        </w:rPr>
        <w:t xml:space="preserve"> </w:t>
      </w:r>
    </w:p>
    <w:p w14:paraId="0FC67F33" w14:textId="1018C63F" w:rsidR="00B77E84" w:rsidRDefault="00B77E84" w:rsidP="00B77E84">
      <w:pPr>
        <w:pStyle w:val="ListParagraph"/>
        <w:numPr>
          <w:ilvl w:val="1"/>
          <w:numId w:val="23"/>
        </w:numPr>
      </w:pPr>
      <w:r>
        <w:t>Improved overall code quality</w:t>
      </w:r>
    </w:p>
    <w:p w14:paraId="1CA17DD9" w14:textId="77777777" w:rsidR="00B77E84" w:rsidRDefault="00B77E84" w:rsidP="00B77E84">
      <w:pPr>
        <w:pStyle w:val="ListParagraph"/>
        <w:numPr>
          <w:ilvl w:val="1"/>
          <w:numId w:val="23"/>
        </w:numPr>
      </w:pPr>
      <w:r>
        <w:t>Isolation of problems</w:t>
      </w:r>
    </w:p>
    <w:p w14:paraId="28135C02" w14:textId="77777777" w:rsidR="00B77E84" w:rsidRDefault="00B77E84" w:rsidP="00B77E84">
      <w:pPr>
        <w:pStyle w:val="ListParagraph"/>
        <w:numPr>
          <w:ilvl w:val="1"/>
          <w:numId w:val="23"/>
        </w:numPr>
      </w:pPr>
      <w:r>
        <w:t>Early detection of programming errors</w:t>
      </w:r>
    </w:p>
    <w:p w14:paraId="7A6E3D85" w14:textId="28F83F18" w:rsidR="004B622F" w:rsidRDefault="00B77E84" w:rsidP="005F1377">
      <w:pPr>
        <w:pStyle w:val="ListParagraph"/>
        <w:numPr>
          <w:ilvl w:val="1"/>
          <w:numId w:val="23"/>
        </w:numPr>
      </w:pPr>
      <w:r>
        <w:t>Comprehensive application testing coverage</w:t>
      </w:r>
    </w:p>
    <w:p w14:paraId="50BC7FEB" w14:textId="77777777" w:rsidR="005F1377" w:rsidRDefault="005F1377" w:rsidP="005F1377">
      <w:pPr>
        <w:pStyle w:val="ListParagraph"/>
        <w:ind w:left="1440"/>
        <w:rPr>
          <w:rtl/>
        </w:rPr>
      </w:pPr>
    </w:p>
    <w:p w14:paraId="33AC4FDD" w14:textId="6A84339C" w:rsidR="00317FAF" w:rsidRDefault="00317FAF" w:rsidP="00317FAF">
      <w:pPr>
        <w:pStyle w:val="ListParagraph"/>
        <w:numPr>
          <w:ilvl w:val="0"/>
          <w:numId w:val="26"/>
        </w:numPr>
      </w:pPr>
      <w:r w:rsidRPr="00317FAF">
        <w:t>Integration Testing</w:t>
      </w:r>
      <w:r w:rsidR="005F1377">
        <w:t>:</w:t>
      </w:r>
      <w:r w:rsidRPr="00317FAF">
        <w:t xml:space="preserve"> is a type of testing used to assess application quality and functionality. In this test, program modules are integrated and tested to ensure their proper interaction and integration, guaranteeing that the application components function correctly and smoothly. It offers several benefits: </w:t>
      </w:r>
    </w:p>
    <w:p w14:paraId="7AC69BF5" w14:textId="3C9846A3" w:rsidR="00317FAF" w:rsidRDefault="00317FAF" w:rsidP="00317FAF">
      <w:pPr>
        <w:pStyle w:val="ListParagraph"/>
        <w:numPr>
          <w:ilvl w:val="1"/>
          <w:numId w:val="26"/>
        </w:numPr>
      </w:pPr>
      <w:r w:rsidRPr="00317FAF">
        <w:t xml:space="preserve">Ensuring component integration </w:t>
      </w:r>
    </w:p>
    <w:p w14:paraId="1A0960A1" w14:textId="05BBA70C" w:rsidR="00317FAF" w:rsidRDefault="00317FAF" w:rsidP="00317FAF">
      <w:pPr>
        <w:pStyle w:val="ListParagraph"/>
        <w:numPr>
          <w:ilvl w:val="1"/>
          <w:numId w:val="26"/>
        </w:numPr>
      </w:pPr>
      <w:r w:rsidRPr="00317FAF">
        <w:t xml:space="preserve">Detecting errors resulting from module interaction </w:t>
      </w:r>
    </w:p>
    <w:p w14:paraId="6BF98664" w14:textId="2CB670F6" w:rsidR="00317FAF" w:rsidRDefault="00317FAF" w:rsidP="00317FAF">
      <w:pPr>
        <w:pStyle w:val="ListParagraph"/>
        <w:numPr>
          <w:ilvl w:val="1"/>
          <w:numId w:val="26"/>
        </w:numPr>
      </w:pPr>
      <w:r w:rsidRPr="00317FAF">
        <w:t xml:space="preserve">Improving quality </w:t>
      </w:r>
    </w:p>
    <w:p w14:paraId="484C32FD" w14:textId="2BC97E28" w:rsidR="00317FAF" w:rsidRDefault="00317FAF" w:rsidP="00317FAF">
      <w:pPr>
        <w:pStyle w:val="ListParagraph"/>
        <w:numPr>
          <w:ilvl w:val="1"/>
          <w:numId w:val="26"/>
        </w:numPr>
      </w:pPr>
      <w:r w:rsidRPr="00317FAF">
        <w:t>Reducing crashes and the risk of application failure</w:t>
      </w:r>
    </w:p>
    <w:p w14:paraId="50F60484" w14:textId="77777777" w:rsidR="00E84C45" w:rsidRDefault="00E84C45" w:rsidP="00E84C45">
      <w:pPr>
        <w:pStyle w:val="ListParagraph"/>
        <w:ind w:left="1440"/>
      </w:pPr>
    </w:p>
    <w:p w14:paraId="46060A54" w14:textId="6EF1C41F" w:rsidR="003412D5" w:rsidRDefault="003412D5" w:rsidP="003412D5">
      <w:pPr>
        <w:pStyle w:val="ListParagraph"/>
        <w:numPr>
          <w:ilvl w:val="0"/>
          <w:numId w:val="26"/>
        </w:numPr>
      </w:pPr>
      <w:r w:rsidRPr="003412D5">
        <w:t xml:space="preserve">User Acceptance Testing is a type of functional testing where the system is tested by users to ensure it meets their requirements and needs, and that all functional requirements operate as intended in a real-world usage environment. This type of testing helps uncover problems that might not appear during technical testing and has several benefits, including: </w:t>
      </w:r>
    </w:p>
    <w:p w14:paraId="310164E7" w14:textId="77777777" w:rsidR="003412D5" w:rsidRDefault="003412D5" w:rsidP="003412D5">
      <w:pPr>
        <w:pStyle w:val="ListParagraph"/>
        <w:numPr>
          <w:ilvl w:val="1"/>
          <w:numId w:val="26"/>
        </w:numPr>
      </w:pPr>
      <w:r w:rsidRPr="003412D5">
        <w:t xml:space="preserve">Identifying gaps between requirements and implementation </w:t>
      </w:r>
    </w:p>
    <w:p w14:paraId="44EFF959" w14:textId="3EFFEE55" w:rsidR="00B53958" w:rsidRDefault="003412D5" w:rsidP="00835354">
      <w:pPr>
        <w:pStyle w:val="ListParagraph"/>
        <w:numPr>
          <w:ilvl w:val="1"/>
          <w:numId w:val="26"/>
        </w:numPr>
      </w:pPr>
      <w:r w:rsidRPr="003412D5">
        <w:t>Ensuring the system meets user requirements</w:t>
      </w:r>
    </w:p>
    <w:tbl>
      <w:tblPr>
        <w:tblStyle w:val="PlainTable1"/>
        <w:tblW w:w="0" w:type="auto"/>
        <w:tblLook w:val="04A0" w:firstRow="1" w:lastRow="0" w:firstColumn="1" w:lastColumn="0" w:noHBand="0" w:noVBand="1"/>
      </w:tblPr>
      <w:tblGrid>
        <w:gridCol w:w="1204"/>
        <w:gridCol w:w="2015"/>
        <w:gridCol w:w="2295"/>
        <w:gridCol w:w="1293"/>
        <w:gridCol w:w="1269"/>
        <w:gridCol w:w="1274"/>
      </w:tblGrid>
      <w:tr w:rsidR="003E0794" w14:paraId="070CC071" w14:textId="77777777" w:rsidTr="00A662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708AE549" w14:textId="3A0C2D15" w:rsidR="00B53958" w:rsidRDefault="00B53958" w:rsidP="00B53958">
            <w:r>
              <w:lastRenderedPageBreak/>
              <w:t>ID</w:t>
            </w:r>
          </w:p>
        </w:tc>
        <w:tc>
          <w:tcPr>
            <w:tcW w:w="2015" w:type="dxa"/>
          </w:tcPr>
          <w:p w14:paraId="1B8B24CC" w14:textId="002A4511" w:rsidR="00B53958" w:rsidRDefault="00B53958" w:rsidP="00B53958">
            <w:pPr>
              <w:cnfStyle w:val="100000000000" w:firstRow="1" w:lastRow="0" w:firstColumn="0" w:lastColumn="0" w:oddVBand="0" w:evenVBand="0" w:oddHBand="0" w:evenHBand="0" w:firstRowFirstColumn="0" w:firstRowLastColumn="0" w:lastRowFirstColumn="0" w:lastRowLastColumn="0"/>
            </w:pPr>
            <w:r>
              <w:t>What to test</w:t>
            </w:r>
          </w:p>
        </w:tc>
        <w:tc>
          <w:tcPr>
            <w:tcW w:w="2295" w:type="dxa"/>
          </w:tcPr>
          <w:p w14:paraId="440F6294" w14:textId="70A846C2" w:rsidR="00B53958" w:rsidRDefault="00B53958" w:rsidP="00B53958">
            <w:pPr>
              <w:cnfStyle w:val="100000000000" w:firstRow="1" w:lastRow="0" w:firstColumn="0" w:lastColumn="0" w:oddVBand="0" w:evenVBand="0" w:oddHBand="0" w:evenHBand="0" w:firstRowFirstColumn="0" w:firstRowLastColumn="0" w:lastRowFirstColumn="0" w:lastRowLastColumn="0"/>
            </w:pPr>
            <w:r>
              <w:t>Description (input)</w:t>
            </w:r>
          </w:p>
        </w:tc>
        <w:tc>
          <w:tcPr>
            <w:tcW w:w="1293" w:type="dxa"/>
          </w:tcPr>
          <w:p w14:paraId="1D4591A6" w14:textId="02AF796B" w:rsidR="00B53958" w:rsidRDefault="00B53958" w:rsidP="00B53958">
            <w:pPr>
              <w:cnfStyle w:val="100000000000" w:firstRow="1" w:lastRow="0" w:firstColumn="0" w:lastColumn="0" w:oddVBand="0" w:evenVBand="0" w:oddHBand="0" w:evenHBand="0" w:firstRowFirstColumn="0" w:firstRowLastColumn="0" w:lastRowFirstColumn="0" w:lastRowLastColumn="0"/>
            </w:pPr>
            <w:r>
              <w:t xml:space="preserve">Expected </w:t>
            </w:r>
          </w:p>
        </w:tc>
        <w:tc>
          <w:tcPr>
            <w:tcW w:w="1269" w:type="dxa"/>
          </w:tcPr>
          <w:p w14:paraId="10F14488" w14:textId="20D19FD1" w:rsidR="00B53958" w:rsidRDefault="00B53958" w:rsidP="00B53958">
            <w:pPr>
              <w:cnfStyle w:val="100000000000" w:firstRow="1" w:lastRow="0" w:firstColumn="0" w:lastColumn="0" w:oddVBand="0" w:evenVBand="0" w:oddHBand="0" w:evenHBand="0" w:firstRowFirstColumn="0" w:firstRowLastColumn="0" w:lastRowFirstColumn="0" w:lastRowLastColumn="0"/>
            </w:pPr>
            <w:r>
              <w:t xml:space="preserve">Actual </w:t>
            </w:r>
          </w:p>
        </w:tc>
        <w:tc>
          <w:tcPr>
            <w:tcW w:w="1274" w:type="dxa"/>
          </w:tcPr>
          <w:p w14:paraId="12DEC3DD" w14:textId="24ECD345" w:rsidR="00B53958" w:rsidRDefault="00B53958" w:rsidP="00B53958">
            <w:pPr>
              <w:cnfStyle w:val="100000000000" w:firstRow="1" w:lastRow="0" w:firstColumn="0" w:lastColumn="0" w:oddVBand="0" w:evenVBand="0" w:oddHBand="0" w:evenHBand="0" w:firstRowFirstColumn="0" w:firstRowLastColumn="0" w:lastRowFirstColumn="0" w:lastRowLastColumn="0"/>
            </w:pPr>
            <w:r>
              <w:t xml:space="preserve">Status </w:t>
            </w:r>
          </w:p>
        </w:tc>
      </w:tr>
      <w:tr w:rsidR="003E0794" w14:paraId="19E7A61B"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0F3F69A6" w14:textId="0167EF45" w:rsidR="00B53958" w:rsidRDefault="00617354" w:rsidP="00B53958">
            <w:r>
              <w:t>0</w:t>
            </w:r>
            <w:r w:rsidR="00B53958">
              <w:t>1</w:t>
            </w:r>
          </w:p>
        </w:tc>
        <w:tc>
          <w:tcPr>
            <w:tcW w:w="2015" w:type="dxa"/>
          </w:tcPr>
          <w:p w14:paraId="0EC4BA6F" w14:textId="46317C91" w:rsidR="00B53958" w:rsidRDefault="00B53958" w:rsidP="00B53958">
            <w:pPr>
              <w:cnfStyle w:val="000000100000" w:firstRow="0" w:lastRow="0" w:firstColumn="0" w:lastColumn="0" w:oddVBand="0" w:evenVBand="0" w:oddHBand="1" w:evenHBand="0" w:firstRowFirstColumn="0" w:firstRowLastColumn="0" w:lastRowFirstColumn="0" w:lastRowLastColumn="0"/>
            </w:pPr>
            <w:r w:rsidRPr="00B53958">
              <w:t>customerLogin</w:t>
            </w:r>
          </w:p>
        </w:tc>
        <w:tc>
          <w:tcPr>
            <w:tcW w:w="2295" w:type="dxa"/>
          </w:tcPr>
          <w:p w14:paraId="2C30DF7C" w14:textId="0D741228" w:rsidR="00B53958" w:rsidRDefault="00B53958" w:rsidP="00B53958">
            <w:pPr>
              <w:cnfStyle w:val="000000100000" w:firstRow="0" w:lastRow="0" w:firstColumn="0" w:lastColumn="0" w:oddVBand="0" w:evenVBand="0" w:oddHBand="1" w:evenHBand="0" w:firstRowFirstColumn="0" w:firstRowLastColumn="0" w:lastRowFirstColumn="0" w:lastRowLastColumn="0"/>
            </w:pPr>
            <w:r>
              <w:t>o</w:t>
            </w:r>
            <w:r w:rsidR="003E0794">
              <w:t>mar</w:t>
            </w:r>
            <w:r>
              <w:t>1,1234</w:t>
            </w:r>
            <w:r w:rsidR="003E0794">
              <w:t>1234O</w:t>
            </w:r>
            <w:r>
              <w:t>o</w:t>
            </w:r>
          </w:p>
        </w:tc>
        <w:tc>
          <w:tcPr>
            <w:tcW w:w="1293" w:type="dxa"/>
          </w:tcPr>
          <w:p w14:paraId="69FA637F" w14:textId="564DE633" w:rsidR="00B53958" w:rsidRDefault="00617354" w:rsidP="00B53958">
            <w:pPr>
              <w:cnfStyle w:val="000000100000" w:firstRow="0" w:lastRow="0" w:firstColumn="0" w:lastColumn="0" w:oddVBand="0" w:evenVBand="0" w:oddHBand="1" w:evenHBand="0" w:firstRowFirstColumn="0" w:firstRowLastColumn="0" w:lastRowFirstColumn="0" w:lastRowLastColumn="0"/>
            </w:pPr>
            <w:r>
              <w:t>True</w:t>
            </w:r>
          </w:p>
        </w:tc>
        <w:tc>
          <w:tcPr>
            <w:tcW w:w="1269" w:type="dxa"/>
          </w:tcPr>
          <w:p w14:paraId="45C7FBF8" w14:textId="1E4FF3B6" w:rsidR="00B53958" w:rsidRDefault="00617354" w:rsidP="00B53958">
            <w:pPr>
              <w:cnfStyle w:val="000000100000" w:firstRow="0" w:lastRow="0" w:firstColumn="0" w:lastColumn="0" w:oddVBand="0" w:evenVBand="0" w:oddHBand="1" w:evenHBand="0" w:firstRowFirstColumn="0" w:firstRowLastColumn="0" w:lastRowFirstColumn="0" w:lastRowLastColumn="0"/>
            </w:pPr>
            <w:r>
              <w:t>True</w:t>
            </w:r>
          </w:p>
        </w:tc>
        <w:tc>
          <w:tcPr>
            <w:tcW w:w="1274" w:type="dxa"/>
          </w:tcPr>
          <w:p w14:paraId="241A2419" w14:textId="6C87E809" w:rsidR="00B53958" w:rsidRDefault="00A63ACC" w:rsidP="00B53958">
            <w:pPr>
              <w:cnfStyle w:val="000000100000" w:firstRow="0" w:lastRow="0" w:firstColumn="0" w:lastColumn="0" w:oddVBand="0" w:evenVBand="0" w:oddHBand="1" w:evenHBand="0" w:firstRowFirstColumn="0" w:firstRowLastColumn="0" w:lastRowFirstColumn="0" w:lastRowLastColumn="0"/>
            </w:pPr>
            <w:r>
              <w:t>Pass</w:t>
            </w:r>
          </w:p>
        </w:tc>
      </w:tr>
      <w:tr w:rsidR="00A63ACC" w14:paraId="0BBBB8C4"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66DC172C" w14:textId="0B52DD9F" w:rsidR="00A63ACC" w:rsidRDefault="00A63ACC" w:rsidP="00A63ACC">
            <w:r>
              <w:t>02</w:t>
            </w:r>
          </w:p>
        </w:tc>
        <w:tc>
          <w:tcPr>
            <w:tcW w:w="2015" w:type="dxa"/>
          </w:tcPr>
          <w:p w14:paraId="2471EA1F" w14:textId="33453EBC"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A671F0">
              <w:t>customerLogin</w:t>
            </w:r>
          </w:p>
        </w:tc>
        <w:tc>
          <w:tcPr>
            <w:tcW w:w="2295" w:type="dxa"/>
          </w:tcPr>
          <w:p w14:paraId="412F79C2" w14:textId="36838D1C" w:rsidR="00A63ACC" w:rsidRDefault="00A63ACC" w:rsidP="00A63ACC">
            <w:pPr>
              <w:cnfStyle w:val="000000000000" w:firstRow="0" w:lastRow="0" w:firstColumn="0" w:lastColumn="0" w:oddVBand="0" w:evenVBand="0" w:oddHBand="0" w:evenHBand="0" w:firstRowFirstColumn="0" w:firstRowLastColumn="0" w:lastRowFirstColumn="0" w:lastRowLastColumn="0"/>
            </w:pPr>
            <w:r>
              <w:t>omar1,12341234OO</w:t>
            </w:r>
          </w:p>
        </w:tc>
        <w:tc>
          <w:tcPr>
            <w:tcW w:w="1293" w:type="dxa"/>
          </w:tcPr>
          <w:p w14:paraId="555EE0CA" w14:textId="4037815F" w:rsidR="00A63ACC" w:rsidRDefault="00A63ACC" w:rsidP="00A63ACC">
            <w:pPr>
              <w:cnfStyle w:val="000000000000" w:firstRow="0" w:lastRow="0" w:firstColumn="0" w:lastColumn="0" w:oddVBand="0" w:evenVBand="0" w:oddHBand="0" w:evenHBand="0" w:firstRowFirstColumn="0" w:firstRowLastColumn="0" w:lastRowFirstColumn="0" w:lastRowLastColumn="0"/>
            </w:pPr>
            <w:r>
              <w:t xml:space="preserve">False </w:t>
            </w:r>
          </w:p>
        </w:tc>
        <w:tc>
          <w:tcPr>
            <w:tcW w:w="1269" w:type="dxa"/>
          </w:tcPr>
          <w:p w14:paraId="33E29301" w14:textId="3AB3D65C"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9A4DD9">
              <w:t xml:space="preserve">False </w:t>
            </w:r>
          </w:p>
        </w:tc>
        <w:tc>
          <w:tcPr>
            <w:tcW w:w="1274" w:type="dxa"/>
          </w:tcPr>
          <w:p w14:paraId="162E5D3D" w14:textId="3C3C6A41"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1F4DA2">
              <w:t>Pass</w:t>
            </w:r>
          </w:p>
        </w:tc>
      </w:tr>
      <w:tr w:rsidR="00A63ACC" w14:paraId="0D1E2905"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3BABF53F" w14:textId="050CCF0B" w:rsidR="00A63ACC" w:rsidRDefault="00A63ACC" w:rsidP="00A63ACC">
            <w:r>
              <w:t>03</w:t>
            </w:r>
          </w:p>
        </w:tc>
        <w:tc>
          <w:tcPr>
            <w:tcW w:w="2015" w:type="dxa"/>
          </w:tcPr>
          <w:p w14:paraId="4EEC34A6" w14:textId="02848E9D"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A671F0">
              <w:t>customerLogin</w:t>
            </w:r>
          </w:p>
        </w:tc>
        <w:tc>
          <w:tcPr>
            <w:tcW w:w="2295" w:type="dxa"/>
          </w:tcPr>
          <w:p w14:paraId="56AC9813" w14:textId="09D8258A" w:rsidR="00A63ACC" w:rsidRDefault="00A63ACC" w:rsidP="00A63ACC">
            <w:pPr>
              <w:cnfStyle w:val="000000100000" w:firstRow="0" w:lastRow="0" w:firstColumn="0" w:lastColumn="0" w:oddVBand="0" w:evenVBand="0" w:oddHBand="1" w:evenHBand="0" w:firstRowFirstColumn="0" w:firstRowLastColumn="0" w:lastRowFirstColumn="0" w:lastRowLastColumn="0"/>
            </w:pPr>
            <w:r>
              <w:t>omar1,12341234O</w:t>
            </w:r>
          </w:p>
        </w:tc>
        <w:tc>
          <w:tcPr>
            <w:tcW w:w="1293" w:type="dxa"/>
          </w:tcPr>
          <w:p w14:paraId="3652ED97" w14:textId="45B7BC14"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FE1AB9">
              <w:t xml:space="preserve">False </w:t>
            </w:r>
          </w:p>
        </w:tc>
        <w:tc>
          <w:tcPr>
            <w:tcW w:w="1269" w:type="dxa"/>
          </w:tcPr>
          <w:p w14:paraId="267187C8" w14:textId="20334876"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9A4DD9">
              <w:t xml:space="preserve">False </w:t>
            </w:r>
          </w:p>
        </w:tc>
        <w:tc>
          <w:tcPr>
            <w:tcW w:w="1274" w:type="dxa"/>
          </w:tcPr>
          <w:p w14:paraId="6C72D9E5" w14:textId="74C51BC6"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1F4DA2">
              <w:t>Pass</w:t>
            </w:r>
          </w:p>
        </w:tc>
      </w:tr>
      <w:tr w:rsidR="00A63ACC" w14:paraId="5410A34F"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59185DFC" w14:textId="576F9367" w:rsidR="00A63ACC" w:rsidRDefault="00A63ACC" w:rsidP="00A63ACC">
            <w:r>
              <w:t>04</w:t>
            </w:r>
          </w:p>
        </w:tc>
        <w:tc>
          <w:tcPr>
            <w:tcW w:w="2015" w:type="dxa"/>
          </w:tcPr>
          <w:p w14:paraId="16DA7D18" w14:textId="325FC81F"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A671F0">
              <w:t>customerLogin</w:t>
            </w:r>
          </w:p>
        </w:tc>
        <w:tc>
          <w:tcPr>
            <w:tcW w:w="2295" w:type="dxa"/>
          </w:tcPr>
          <w:p w14:paraId="56FDAE73" w14:textId="19D26139" w:rsidR="00A63ACC" w:rsidRDefault="00A63ACC" w:rsidP="00A63ACC">
            <w:pPr>
              <w:cnfStyle w:val="000000000000" w:firstRow="0" w:lastRow="0" w:firstColumn="0" w:lastColumn="0" w:oddVBand="0" w:evenVBand="0" w:oddHBand="0" w:evenHBand="0" w:firstRowFirstColumn="0" w:firstRowLastColumn="0" w:lastRowFirstColumn="0" w:lastRowLastColumn="0"/>
            </w:pPr>
            <w:r>
              <w:t>omar1,empty</w:t>
            </w:r>
          </w:p>
        </w:tc>
        <w:tc>
          <w:tcPr>
            <w:tcW w:w="1293" w:type="dxa"/>
          </w:tcPr>
          <w:p w14:paraId="5D1A5C79" w14:textId="34B72E66"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FE1AB9">
              <w:t xml:space="preserve">False </w:t>
            </w:r>
          </w:p>
        </w:tc>
        <w:tc>
          <w:tcPr>
            <w:tcW w:w="1269" w:type="dxa"/>
          </w:tcPr>
          <w:p w14:paraId="575A80F9" w14:textId="6A6FA3D1"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9A4DD9">
              <w:t xml:space="preserve">False </w:t>
            </w:r>
          </w:p>
        </w:tc>
        <w:tc>
          <w:tcPr>
            <w:tcW w:w="1274" w:type="dxa"/>
          </w:tcPr>
          <w:p w14:paraId="4612A354" w14:textId="48C764CE"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1F4DA2">
              <w:t>Pass</w:t>
            </w:r>
          </w:p>
        </w:tc>
      </w:tr>
      <w:tr w:rsidR="00A63ACC" w14:paraId="3C6AECEA"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1D55E6B7" w14:textId="6E76B3AA" w:rsidR="00A63ACC" w:rsidRDefault="00A63ACC" w:rsidP="00A63ACC">
            <w:r>
              <w:t>05</w:t>
            </w:r>
          </w:p>
        </w:tc>
        <w:tc>
          <w:tcPr>
            <w:tcW w:w="2015" w:type="dxa"/>
          </w:tcPr>
          <w:p w14:paraId="0380CC3B" w14:textId="1F8D11C0"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A671F0">
              <w:t>customerLogin</w:t>
            </w:r>
          </w:p>
        </w:tc>
        <w:tc>
          <w:tcPr>
            <w:tcW w:w="2295" w:type="dxa"/>
          </w:tcPr>
          <w:p w14:paraId="7F27AD6D" w14:textId="6BBAB59B" w:rsidR="00A63ACC" w:rsidRDefault="00A63ACC" w:rsidP="00A63ACC">
            <w:pPr>
              <w:cnfStyle w:val="000000100000" w:firstRow="0" w:lastRow="0" w:firstColumn="0" w:lastColumn="0" w:oddVBand="0" w:evenVBand="0" w:oddHBand="1" w:evenHBand="0" w:firstRowFirstColumn="0" w:firstRowLastColumn="0" w:lastRowFirstColumn="0" w:lastRowLastColumn="0"/>
            </w:pPr>
            <w:r>
              <w:t>Omar1,12341234Oo</w:t>
            </w:r>
          </w:p>
        </w:tc>
        <w:tc>
          <w:tcPr>
            <w:tcW w:w="1293" w:type="dxa"/>
          </w:tcPr>
          <w:p w14:paraId="30351F11" w14:textId="727BBE71"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FE1AB9">
              <w:t xml:space="preserve">False </w:t>
            </w:r>
          </w:p>
        </w:tc>
        <w:tc>
          <w:tcPr>
            <w:tcW w:w="1269" w:type="dxa"/>
          </w:tcPr>
          <w:p w14:paraId="00F59B62" w14:textId="57EC77AB"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9A4DD9">
              <w:t xml:space="preserve">False </w:t>
            </w:r>
          </w:p>
        </w:tc>
        <w:tc>
          <w:tcPr>
            <w:tcW w:w="1274" w:type="dxa"/>
          </w:tcPr>
          <w:p w14:paraId="6956A7A9" w14:textId="2472FFA4"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1F4DA2">
              <w:t>Pass</w:t>
            </w:r>
          </w:p>
        </w:tc>
      </w:tr>
      <w:tr w:rsidR="00A63ACC" w14:paraId="4AD2BBAD"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762CB8F0" w14:textId="711795EC" w:rsidR="00A63ACC" w:rsidRDefault="00A63ACC" w:rsidP="00A63ACC">
            <w:r>
              <w:t>06</w:t>
            </w:r>
          </w:p>
        </w:tc>
        <w:tc>
          <w:tcPr>
            <w:tcW w:w="2015" w:type="dxa"/>
          </w:tcPr>
          <w:p w14:paraId="2CBFD636" w14:textId="2183C7D0" w:rsidR="00A63ACC" w:rsidRPr="00A671F0" w:rsidRDefault="00A63ACC" w:rsidP="00A63ACC">
            <w:pPr>
              <w:cnfStyle w:val="000000000000" w:firstRow="0" w:lastRow="0" w:firstColumn="0" w:lastColumn="0" w:oddVBand="0" w:evenVBand="0" w:oddHBand="0" w:evenHBand="0" w:firstRowFirstColumn="0" w:firstRowLastColumn="0" w:lastRowFirstColumn="0" w:lastRowLastColumn="0"/>
            </w:pPr>
            <w:r w:rsidRPr="00A671F0">
              <w:t>customerLogin</w:t>
            </w:r>
          </w:p>
        </w:tc>
        <w:tc>
          <w:tcPr>
            <w:tcW w:w="2295" w:type="dxa"/>
          </w:tcPr>
          <w:p w14:paraId="56899561" w14:textId="3209468A" w:rsidR="00A63ACC" w:rsidRDefault="00A63ACC" w:rsidP="00A63ACC">
            <w:pPr>
              <w:cnfStyle w:val="000000000000" w:firstRow="0" w:lastRow="0" w:firstColumn="0" w:lastColumn="0" w:oddVBand="0" w:evenVBand="0" w:oddHBand="0" w:evenHBand="0" w:firstRowFirstColumn="0" w:firstRowLastColumn="0" w:lastRowFirstColumn="0" w:lastRowLastColumn="0"/>
            </w:pPr>
            <w:r>
              <w:t>mm,12341234Oo</w:t>
            </w:r>
          </w:p>
        </w:tc>
        <w:tc>
          <w:tcPr>
            <w:tcW w:w="1293" w:type="dxa"/>
          </w:tcPr>
          <w:p w14:paraId="77349A2E" w14:textId="136BB16D" w:rsidR="00A63ACC" w:rsidRPr="00FE1AB9" w:rsidRDefault="00A63ACC" w:rsidP="00A63ACC">
            <w:pPr>
              <w:cnfStyle w:val="000000000000" w:firstRow="0" w:lastRow="0" w:firstColumn="0" w:lastColumn="0" w:oddVBand="0" w:evenVBand="0" w:oddHBand="0" w:evenHBand="0" w:firstRowFirstColumn="0" w:firstRowLastColumn="0" w:lastRowFirstColumn="0" w:lastRowLastColumn="0"/>
            </w:pPr>
            <w:r w:rsidRPr="00FE1AB9">
              <w:t xml:space="preserve">False </w:t>
            </w:r>
          </w:p>
        </w:tc>
        <w:tc>
          <w:tcPr>
            <w:tcW w:w="1269" w:type="dxa"/>
          </w:tcPr>
          <w:p w14:paraId="380BBECA" w14:textId="426B0116" w:rsidR="00A63ACC" w:rsidRPr="009A4DD9" w:rsidRDefault="00A63ACC" w:rsidP="00A63ACC">
            <w:pPr>
              <w:cnfStyle w:val="000000000000" w:firstRow="0" w:lastRow="0" w:firstColumn="0" w:lastColumn="0" w:oddVBand="0" w:evenVBand="0" w:oddHBand="0" w:evenHBand="0" w:firstRowFirstColumn="0" w:firstRowLastColumn="0" w:lastRowFirstColumn="0" w:lastRowLastColumn="0"/>
            </w:pPr>
            <w:r w:rsidRPr="00FE1AB9">
              <w:t xml:space="preserve">False </w:t>
            </w:r>
          </w:p>
        </w:tc>
        <w:tc>
          <w:tcPr>
            <w:tcW w:w="1274" w:type="dxa"/>
          </w:tcPr>
          <w:p w14:paraId="35A30A66" w14:textId="6AC5F105"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1F4DA2">
              <w:t>Pass</w:t>
            </w:r>
          </w:p>
        </w:tc>
      </w:tr>
      <w:tr w:rsidR="00A63ACC" w14:paraId="0CE48420"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5D019FA2" w14:textId="052D3BF2" w:rsidR="00A63ACC" w:rsidRDefault="00A63ACC" w:rsidP="00A63ACC">
            <w:r>
              <w:t>07</w:t>
            </w:r>
          </w:p>
        </w:tc>
        <w:tc>
          <w:tcPr>
            <w:tcW w:w="2015" w:type="dxa"/>
          </w:tcPr>
          <w:p w14:paraId="2255F11B" w14:textId="01EEBDFB"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A671F0">
              <w:t>customerLogin</w:t>
            </w:r>
          </w:p>
        </w:tc>
        <w:tc>
          <w:tcPr>
            <w:tcW w:w="2295" w:type="dxa"/>
          </w:tcPr>
          <w:p w14:paraId="560F57D3" w14:textId="14E08B0E" w:rsidR="00A63ACC" w:rsidRDefault="00A63ACC" w:rsidP="00A63ACC">
            <w:pPr>
              <w:cnfStyle w:val="000000100000" w:firstRow="0" w:lastRow="0" w:firstColumn="0" w:lastColumn="0" w:oddVBand="0" w:evenVBand="0" w:oddHBand="1" w:evenHBand="0" w:firstRowFirstColumn="0" w:firstRowLastColumn="0" w:lastRowFirstColumn="0" w:lastRowLastColumn="0"/>
            </w:pPr>
            <w:r>
              <w:t>Empty,12341234Oo</w:t>
            </w:r>
          </w:p>
        </w:tc>
        <w:tc>
          <w:tcPr>
            <w:tcW w:w="1293" w:type="dxa"/>
          </w:tcPr>
          <w:p w14:paraId="25A90A47" w14:textId="1045E885"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FE1AB9">
              <w:t xml:space="preserve">False </w:t>
            </w:r>
          </w:p>
        </w:tc>
        <w:tc>
          <w:tcPr>
            <w:tcW w:w="1269" w:type="dxa"/>
          </w:tcPr>
          <w:p w14:paraId="60FC0A5A" w14:textId="25B7C6CC"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9A4DD9">
              <w:t xml:space="preserve">False </w:t>
            </w:r>
          </w:p>
        </w:tc>
        <w:tc>
          <w:tcPr>
            <w:tcW w:w="1274" w:type="dxa"/>
          </w:tcPr>
          <w:p w14:paraId="40260041" w14:textId="46BC40BB"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1F4DA2">
              <w:t>Pass</w:t>
            </w:r>
          </w:p>
        </w:tc>
      </w:tr>
      <w:tr w:rsidR="00A63ACC" w14:paraId="1BA11FC3"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35AD702E" w14:textId="380F999E" w:rsidR="00A63ACC" w:rsidRDefault="00A63ACC" w:rsidP="00A63ACC">
            <w:r>
              <w:t>08</w:t>
            </w:r>
          </w:p>
        </w:tc>
        <w:tc>
          <w:tcPr>
            <w:tcW w:w="2015" w:type="dxa"/>
          </w:tcPr>
          <w:p w14:paraId="59B56329" w14:textId="3EFB07BF"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A671F0">
              <w:t>customerLogin</w:t>
            </w:r>
          </w:p>
        </w:tc>
        <w:tc>
          <w:tcPr>
            <w:tcW w:w="2295" w:type="dxa"/>
          </w:tcPr>
          <w:p w14:paraId="1EA9FC8E" w14:textId="42B95059" w:rsidR="00A63ACC" w:rsidRDefault="00A63ACC" w:rsidP="00A63ACC">
            <w:pPr>
              <w:cnfStyle w:val="000000000000" w:firstRow="0" w:lastRow="0" w:firstColumn="0" w:lastColumn="0" w:oddVBand="0" w:evenVBand="0" w:oddHBand="0" w:evenHBand="0" w:firstRowFirstColumn="0" w:firstRowLastColumn="0" w:lastRowFirstColumn="0" w:lastRowLastColumn="0"/>
            </w:pPr>
            <w:r>
              <w:t>Empty, Empty</w:t>
            </w:r>
          </w:p>
        </w:tc>
        <w:tc>
          <w:tcPr>
            <w:tcW w:w="1293" w:type="dxa"/>
          </w:tcPr>
          <w:p w14:paraId="7A4A9332" w14:textId="64F5E658"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FE1AB9">
              <w:t xml:space="preserve">False </w:t>
            </w:r>
          </w:p>
        </w:tc>
        <w:tc>
          <w:tcPr>
            <w:tcW w:w="1269" w:type="dxa"/>
          </w:tcPr>
          <w:p w14:paraId="19FDED89" w14:textId="16523443"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9A4DD9">
              <w:t xml:space="preserve">False </w:t>
            </w:r>
          </w:p>
        </w:tc>
        <w:tc>
          <w:tcPr>
            <w:tcW w:w="1274" w:type="dxa"/>
          </w:tcPr>
          <w:p w14:paraId="3D8E6AB9" w14:textId="3F0C1FC6"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1F4DA2">
              <w:t>Pass</w:t>
            </w:r>
          </w:p>
        </w:tc>
      </w:tr>
      <w:tr w:rsidR="003E0794" w14:paraId="24FCCD5C"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0F4C4C8A" w14:textId="77777777" w:rsidR="003E0794" w:rsidRDefault="003E0794" w:rsidP="003E0794"/>
        </w:tc>
        <w:tc>
          <w:tcPr>
            <w:tcW w:w="2015" w:type="dxa"/>
          </w:tcPr>
          <w:p w14:paraId="7D2115A8" w14:textId="77777777" w:rsidR="003E0794" w:rsidRDefault="003E0794" w:rsidP="003E0794">
            <w:pPr>
              <w:cnfStyle w:val="000000100000" w:firstRow="0" w:lastRow="0" w:firstColumn="0" w:lastColumn="0" w:oddVBand="0" w:evenVBand="0" w:oddHBand="1" w:evenHBand="0" w:firstRowFirstColumn="0" w:firstRowLastColumn="0" w:lastRowFirstColumn="0" w:lastRowLastColumn="0"/>
            </w:pPr>
          </w:p>
        </w:tc>
        <w:tc>
          <w:tcPr>
            <w:tcW w:w="2295" w:type="dxa"/>
          </w:tcPr>
          <w:p w14:paraId="7948D1D4" w14:textId="77777777" w:rsidR="003E0794" w:rsidRDefault="003E0794" w:rsidP="003E0794">
            <w:pPr>
              <w:cnfStyle w:val="000000100000" w:firstRow="0" w:lastRow="0" w:firstColumn="0" w:lastColumn="0" w:oddVBand="0" w:evenVBand="0" w:oddHBand="1" w:evenHBand="0" w:firstRowFirstColumn="0" w:firstRowLastColumn="0" w:lastRowFirstColumn="0" w:lastRowLastColumn="0"/>
            </w:pPr>
          </w:p>
        </w:tc>
        <w:tc>
          <w:tcPr>
            <w:tcW w:w="1293" w:type="dxa"/>
          </w:tcPr>
          <w:p w14:paraId="79A69F55" w14:textId="77777777" w:rsidR="003E0794" w:rsidRDefault="003E0794" w:rsidP="003E0794">
            <w:pPr>
              <w:cnfStyle w:val="000000100000" w:firstRow="0" w:lastRow="0" w:firstColumn="0" w:lastColumn="0" w:oddVBand="0" w:evenVBand="0" w:oddHBand="1" w:evenHBand="0" w:firstRowFirstColumn="0" w:firstRowLastColumn="0" w:lastRowFirstColumn="0" w:lastRowLastColumn="0"/>
            </w:pPr>
          </w:p>
        </w:tc>
        <w:tc>
          <w:tcPr>
            <w:tcW w:w="1269" w:type="dxa"/>
          </w:tcPr>
          <w:p w14:paraId="083B80AF" w14:textId="77777777" w:rsidR="003E0794" w:rsidRDefault="003E0794" w:rsidP="003E0794">
            <w:pPr>
              <w:cnfStyle w:val="000000100000" w:firstRow="0" w:lastRow="0" w:firstColumn="0" w:lastColumn="0" w:oddVBand="0" w:evenVBand="0" w:oddHBand="1" w:evenHBand="0" w:firstRowFirstColumn="0" w:firstRowLastColumn="0" w:lastRowFirstColumn="0" w:lastRowLastColumn="0"/>
            </w:pPr>
          </w:p>
        </w:tc>
        <w:tc>
          <w:tcPr>
            <w:tcW w:w="1274" w:type="dxa"/>
          </w:tcPr>
          <w:p w14:paraId="6DC47657" w14:textId="77777777" w:rsidR="003E0794" w:rsidRDefault="003E0794" w:rsidP="003E0794">
            <w:pPr>
              <w:cnfStyle w:val="000000100000" w:firstRow="0" w:lastRow="0" w:firstColumn="0" w:lastColumn="0" w:oddVBand="0" w:evenVBand="0" w:oddHBand="1" w:evenHBand="0" w:firstRowFirstColumn="0" w:firstRowLastColumn="0" w:lastRowFirstColumn="0" w:lastRowLastColumn="0"/>
            </w:pPr>
          </w:p>
        </w:tc>
      </w:tr>
      <w:tr w:rsidR="00A63ACC" w14:paraId="724420D6"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115F0FAD" w14:textId="103A9D1F" w:rsidR="00A63ACC" w:rsidRDefault="00A63ACC" w:rsidP="00A63ACC">
            <w:r>
              <w:t>09</w:t>
            </w:r>
          </w:p>
        </w:tc>
        <w:tc>
          <w:tcPr>
            <w:tcW w:w="2015" w:type="dxa"/>
          </w:tcPr>
          <w:p w14:paraId="06E91DBE" w14:textId="699E77C0"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D6192C">
              <w:t>rentalAgentLogin</w:t>
            </w:r>
          </w:p>
        </w:tc>
        <w:tc>
          <w:tcPr>
            <w:tcW w:w="2295" w:type="dxa"/>
          </w:tcPr>
          <w:p w14:paraId="3826B6D9" w14:textId="06BD1734" w:rsidR="00A63ACC" w:rsidRDefault="00A63ACC" w:rsidP="00A63ACC">
            <w:pPr>
              <w:cnfStyle w:val="000000000000" w:firstRow="0" w:lastRow="0" w:firstColumn="0" w:lastColumn="0" w:oddVBand="0" w:evenVBand="0" w:oddHBand="0" w:evenHBand="0" w:firstRowFirstColumn="0" w:firstRowLastColumn="0" w:lastRowFirstColumn="0" w:lastRowLastColumn="0"/>
            </w:pPr>
            <w:r>
              <w:t>omar2,12341234Rr</w:t>
            </w:r>
          </w:p>
        </w:tc>
        <w:tc>
          <w:tcPr>
            <w:tcW w:w="1293" w:type="dxa"/>
          </w:tcPr>
          <w:p w14:paraId="40417ED8" w14:textId="60D6C3DA" w:rsidR="00A63ACC" w:rsidRDefault="00A63ACC" w:rsidP="00A63ACC">
            <w:pPr>
              <w:cnfStyle w:val="000000000000" w:firstRow="0" w:lastRow="0" w:firstColumn="0" w:lastColumn="0" w:oddVBand="0" w:evenVBand="0" w:oddHBand="0" w:evenHBand="0" w:firstRowFirstColumn="0" w:firstRowLastColumn="0" w:lastRowFirstColumn="0" w:lastRowLastColumn="0"/>
            </w:pPr>
            <w:r>
              <w:t>True</w:t>
            </w:r>
          </w:p>
        </w:tc>
        <w:tc>
          <w:tcPr>
            <w:tcW w:w="1269" w:type="dxa"/>
          </w:tcPr>
          <w:p w14:paraId="2BAC0068" w14:textId="2B39855A" w:rsidR="00A63ACC" w:rsidRDefault="00A63ACC" w:rsidP="00A63ACC">
            <w:pPr>
              <w:cnfStyle w:val="000000000000" w:firstRow="0" w:lastRow="0" w:firstColumn="0" w:lastColumn="0" w:oddVBand="0" w:evenVBand="0" w:oddHBand="0" w:evenHBand="0" w:firstRowFirstColumn="0" w:firstRowLastColumn="0" w:lastRowFirstColumn="0" w:lastRowLastColumn="0"/>
            </w:pPr>
            <w:r>
              <w:t>True</w:t>
            </w:r>
          </w:p>
        </w:tc>
        <w:tc>
          <w:tcPr>
            <w:tcW w:w="1274" w:type="dxa"/>
          </w:tcPr>
          <w:p w14:paraId="00986AC1" w14:textId="7947EE02"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2E13C0">
              <w:t>Pass</w:t>
            </w:r>
          </w:p>
        </w:tc>
      </w:tr>
      <w:tr w:rsidR="00A63ACC" w14:paraId="4792700C"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3AACB0D3" w14:textId="3080C038" w:rsidR="00A63ACC" w:rsidRDefault="00A63ACC" w:rsidP="00A63ACC">
            <w:r>
              <w:t>10</w:t>
            </w:r>
          </w:p>
        </w:tc>
        <w:tc>
          <w:tcPr>
            <w:tcW w:w="2015" w:type="dxa"/>
          </w:tcPr>
          <w:p w14:paraId="0E085011" w14:textId="5CEBAFF7"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D6192C">
              <w:t>rentalAgentLogin</w:t>
            </w:r>
          </w:p>
        </w:tc>
        <w:tc>
          <w:tcPr>
            <w:tcW w:w="2295" w:type="dxa"/>
          </w:tcPr>
          <w:p w14:paraId="6FF4659A" w14:textId="6E4CDB0B" w:rsidR="00A63ACC" w:rsidRDefault="00A63ACC" w:rsidP="00A63ACC">
            <w:pPr>
              <w:cnfStyle w:val="000000100000" w:firstRow="0" w:lastRow="0" w:firstColumn="0" w:lastColumn="0" w:oddVBand="0" w:evenVBand="0" w:oddHBand="1" w:evenHBand="0" w:firstRowFirstColumn="0" w:firstRowLastColumn="0" w:lastRowFirstColumn="0" w:lastRowLastColumn="0"/>
            </w:pPr>
            <w:r>
              <w:t>omar2</w:t>
            </w:r>
            <w:r w:rsidRPr="00B746F9">
              <w:t>,1234</w:t>
            </w:r>
            <w:r>
              <w:t>1234RR</w:t>
            </w:r>
          </w:p>
        </w:tc>
        <w:tc>
          <w:tcPr>
            <w:tcW w:w="1293" w:type="dxa"/>
          </w:tcPr>
          <w:p w14:paraId="0DEAC573" w14:textId="2A247A9B" w:rsidR="00A63ACC" w:rsidRDefault="00A63ACC" w:rsidP="00A63ACC">
            <w:pPr>
              <w:cnfStyle w:val="000000100000" w:firstRow="0" w:lastRow="0" w:firstColumn="0" w:lastColumn="0" w:oddVBand="0" w:evenVBand="0" w:oddHBand="1" w:evenHBand="0" w:firstRowFirstColumn="0" w:firstRowLastColumn="0" w:lastRowFirstColumn="0" w:lastRowLastColumn="0"/>
            </w:pPr>
            <w:r>
              <w:t xml:space="preserve">False </w:t>
            </w:r>
          </w:p>
        </w:tc>
        <w:tc>
          <w:tcPr>
            <w:tcW w:w="1269" w:type="dxa"/>
          </w:tcPr>
          <w:p w14:paraId="02A5940A" w14:textId="58BDA5CF"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9A4DD9">
              <w:t xml:space="preserve">False </w:t>
            </w:r>
          </w:p>
        </w:tc>
        <w:tc>
          <w:tcPr>
            <w:tcW w:w="1274" w:type="dxa"/>
          </w:tcPr>
          <w:p w14:paraId="252CED25" w14:textId="5782ABB3"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2E13C0">
              <w:t>Pass</w:t>
            </w:r>
          </w:p>
        </w:tc>
      </w:tr>
      <w:tr w:rsidR="00A63ACC" w14:paraId="7F5D327C"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65D7CA8A" w14:textId="7B26CAA2" w:rsidR="00A63ACC" w:rsidRDefault="00A63ACC" w:rsidP="00A63ACC">
            <w:r>
              <w:t>11</w:t>
            </w:r>
          </w:p>
        </w:tc>
        <w:tc>
          <w:tcPr>
            <w:tcW w:w="2015" w:type="dxa"/>
          </w:tcPr>
          <w:p w14:paraId="228206BF" w14:textId="68C928A8"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D6192C">
              <w:t>rentalAgentLogin</w:t>
            </w:r>
          </w:p>
        </w:tc>
        <w:tc>
          <w:tcPr>
            <w:tcW w:w="2295" w:type="dxa"/>
          </w:tcPr>
          <w:p w14:paraId="71499577" w14:textId="1C8A8072" w:rsidR="00A63ACC" w:rsidRDefault="00A63ACC" w:rsidP="00A63ACC">
            <w:pPr>
              <w:cnfStyle w:val="000000000000" w:firstRow="0" w:lastRow="0" w:firstColumn="0" w:lastColumn="0" w:oddVBand="0" w:evenVBand="0" w:oddHBand="0" w:evenHBand="0" w:firstRowFirstColumn="0" w:firstRowLastColumn="0" w:lastRowFirstColumn="0" w:lastRowLastColumn="0"/>
            </w:pPr>
            <w:r>
              <w:t>omar2</w:t>
            </w:r>
            <w:r w:rsidRPr="00B746F9">
              <w:t>,123</w:t>
            </w:r>
            <w:r>
              <w:t>41234R</w:t>
            </w:r>
          </w:p>
        </w:tc>
        <w:tc>
          <w:tcPr>
            <w:tcW w:w="1293" w:type="dxa"/>
          </w:tcPr>
          <w:p w14:paraId="2EF7EC65" w14:textId="5480622D"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FE1AB9">
              <w:t xml:space="preserve">False </w:t>
            </w:r>
          </w:p>
        </w:tc>
        <w:tc>
          <w:tcPr>
            <w:tcW w:w="1269" w:type="dxa"/>
          </w:tcPr>
          <w:p w14:paraId="7834A366" w14:textId="7E8EE76A"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9A4DD9">
              <w:t xml:space="preserve">False </w:t>
            </w:r>
          </w:p>
        </w:tc>
        <w:tc>
          <w:tcPr>
            <w:tcW w:w="1274" w:type="dxa"/>
          </w:tcPr>
          <w:p w14:paraId="166D6F8D" w14:textId="4B01DE4C"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2E13C0">
              <w:t>Pass</w:t>
            </w:r>
          </w:p>
        </w:tc>
      </w:tr>
      <w:tr w:rsidR="00A63ACC" w14:paraId="59F276D4"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3566BD14" w14:textId="0816CE27" w:rsidR="00A63ACC" w:rsidRDefault="00A63ACC" w:rsidP="00A63ACC">
            <w:r>
              <w:t>12</w:t>
            </w:r>
          </w:p>
        </w:tc>
        <w:tc>
          <w:tcPr>
            <w:tcW w:w="2015" w:type="dxa"/>
          </w:tcPr>
          <w:p w14:paraId="41706FD3" w14:textId="42B31520"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D6192C">
              <w:t>rentalAgentLogin</w:t>
            </w:r>
          </w:p>
        </w:tc>
        <w:tc>
          <w:tcPr>
            <w:tcW w:w="2295" w:type="dxa"/>
          </w:tcPr>
          <w:p w14:paraId="117EB70A" w14:textId="36125385"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B746F9">
              <w:t>o</w:t>
            </w:r>
            <w:r>
              <w:t>mar2</w:t>
            </w:r>
            <w:r w:rsidRPr="00B746F9">
              <w:t>,</w:t>
            </w:r>
            <w:r>
              <w:t xml:space="preserve"> Empty</w:t>
            </w:r>
          </w:p>
        </w:tc>
        <w:tc>
          <w:tcPr>
            <w:tcW w:w="1293" w:type="dxa"/>
          </w:tcPr>
          <w:p w14:paraId="4540B5C0" w14:textId="5C433854"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FE1AB9">
              <w:t xml:space="preserve">False </w:t>
            </w:r>
          </w:p>
        </w:tc>
        <w:tc>
          <w:tcPr>
            <w:tcW w:w="1269" w:type="dxa"/>
          </w:tcPr>
          <w:p w14:paraId="5E896CA7" w14:textId="4B50B8F4"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9A4DD9">
              <w:t xml:space="preserve">False </w:t>
            </w:r>
          </w:p>
        </w:tc>
        <w:tc>
          <w:tcPr>
            <w:tcW w:w="1274" w:type="dxa"/>
          </w:tcPr>
          <w:p w14:paraId="591A1DB4" w14:textId="21B9F582"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2E13C0">
              <w:t>Pass</w:t>
            </w:r>
          </w:p>
        </w:tc>
      </w:tr>
      <w:tr w:rsidR="00A63ACC" w14:paraId="2C879ED2"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45C58732" w14:textId="14D7D93A" w:rsidR="00A63ACC" w:rsidRDefault="00A63ACC" w:rsidP="00A63ACC">
            <w:r>
              <w:t>13</w:t>
            </w:r>
          </w:p>
        </w:tc>
        <w:tc>
          <w:tcPr>
            <w:tcW w:w="2015" w:type="dxa"/>
          </w:tcPr>
          <w:p w14:paraId="45E05D62" w14:textId="4E4D5E79"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D6192C">
              <w:t>rentalAgentLogin</w:t>
            </w:r>
          </w:p>
        </w:tc>
        <w:tc>
          <w:tcPr>
            <w:tcW w:w="2295" w:type="dxa"/>
          </w:tcPr>
          <w:p w14:paraId="4B6B58BC" w14:textId="050A78F8" w:rsidR="00A63ACC" w:rsidRDefault="00A63ACC" w:rsidP="00A63ACC">
            <w:pPr>
              <w:cnfStyle w:val="000000000000" w:firstRow="0" w:lastRow="0" w:firstColumn="0" w:lastColumn="0" w:oddVBand="0" w:evenVBand="0" w:oddHBand="0" w:evenHBand="0" w:firstRowFirstColumn="0" w:firstRowLastColumn="0" w:lastRowFirstColumn="0" w:lastRowLastColumn="0"/>
            </w:pPr>
            <w:r>
              <w:t>Omar2</w:t>
            </w:r>
            <w:r w:rsidRPr="00B746F9">
              <w:t>,1234</w:t>
            </w:r>
            <w:r>
              <w:t>1234Rr</w:t>
            </w:r>
          </w:p>
        </w:tc>
        <w:tc>
          <w:tcPr>
            <w:tcW w:w="1293" w:type="dxa"/>
          </w:tcPr>
          <w:p w14:paraId="7037FFDB" w14:textId="19D4E282"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FE1AB9">
              <w:t xml:space="preserve">False </w:t>
            </w:r>
          </w:p>
        </w:tc>
        <w:tc>
          <w:tcPr>
            <w:tcW w:w="1269" w:type="dxa"/>
          </w:tcPr>
          <w:p w14:paraId="2F5F736A" w14:textId="72D454C2"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9A4DD9">
              <w:t xml:space="preserve">False </w:t>
            </w:r>
          </w:p>
        </w:tc>
        <w:tc>
          <w:tcPr>
            <w:tcW w:w="1274" w:type="dxa"/>
          </w:tcPr>
          <w:p w14:paraId="7BDB70E9" w14:textId="760C4547"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2E13C0">
              <w:t>Pass</w:t>
            </w:r>
          </w:p>
        </w:tc>
      </w:tr>
      <w:tr w:rsidR="00A63ACC" w14:paraId="5008A191"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69E4A1A6" w14:textId="3F9E33D3" w:rsidR="00A63ACC" w:rsidRDefault="00A63ACC" w:rsidP="00A63ACC">
            <w:r>
              <w:t>14</w:t>
            </w:r>
          </w:p>
        </w:tc>
        <w:tc>
          <w:tcPr>
            <w:tcW w:w="2015" w:type="dxa"/>
          </w:tcPr>
          <w:p w14:paraId="031A4276" w14:textId="497764EB"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D6192C">
              <w:t>rentalAgentLogin</w:t>
            </w:r>
          </w:p>
        </w:tc>
        <w:tc>
          <w:tcPr>
            <w:tcW w:w="2295" w:type="dxa"/>
          </w:tcPr>
          <w:p w14:paraId="21746496" w14:textId="392CE834" w:rsidR="00A63ACC" w:rsidRDefault="00A63ACC" w:rsidP="00A63ACC">
            <w:pPr>
              <w:cnfStyle w:val="000000100000" w:firstRow="0" w:lastRow="0" w:firstColumn="0" w:lastColumn="0" w:oddVBand="0" w:evenVBand="0" w:oddHBand="1" w:evenHBand="0" w:firstRowFirstColumn="0" w:firstRowLastColumn="0" w:lastRowFirstColumn="0" w:lastRowLastColumn="0"/>
            </w:pPr>
            <w:r>
              <w:t>mm</w:t>
            </w:r>
            <w:r w:rsidRPr="00B746F9">
              <w:t>,1234</w:t>
            </w:r>
            <w:r>
              <w:t>1234Rr</w:t>
            </w:r>
          </w:p>
        </w:tc>
        <w:tc>
          <w:tcPr>
            <w:tcW w:w="1293" w:type="dxa"/>
          </w:tcPr>
          <w:p w14:paraId="09439F6C" w14:textId="17024F99"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FE1AB9">
              <w:t xml:space="preserve">False </w:t>
            </w:r>
          </w:p>
        </w:tc>
        <w:tc>
          <w:tcPr>
            <w:tcW w:w="1269" w:type="dxa"/>
          </w:tcPr>
          <w:p w14:paraId="02479CF3" w14:textId="56C49ACD"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9A4DD9">
              <w:t xml:space="preserve">False </w:t>
            </w:r>
          </w:p>
        </w:tc>
        <w:tc>
          <w:tcPr>
            <w:tcW w:w="1274" w:type="dxa"/>
          </w:tcPr>
          <w:p w14:paraId="105CB7EC" w14:textId="4FCAB8D1"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2E13C0">
              <w:t>Pass</w:t>
            </w:r>
          </w:p>
        </w:tc>
      </w:tr>
      <w:tr w:rsidR="00A63ACC" w14:paraId="032B71EA"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762B176E" w14:textId="5DA9F0D4" w:rsidR="00A63ACC" w:rsidRDefault="00A63ACC" w:rsidP="00A63ACC">
            <w:r>
              <w:t>15</w:t>
            </w:r>
          </w:p>
        </w:tc>
        <w:tc>
          <w:tcPr>
            <w:tcW w:w="2015" w:type="dxa"/>
          </w:tcPr>
          <w:p w14:paraId="6E2EDC68" w14:textId="10153E19"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D6192C">
              <w:t>rentalAgentLogin</w:t>
            </w:r>
          </w:p>
        </w:tc>
        <w:tc>
          <w:tcPr>
            <w:tcW w:w="2295" w:type="dxa"/>
          </w:tcPr>
          <w:p w14:paraId="16CA6EF4" w14:textId="1AD3718F" w:rsidR="00A63ACC" w:rsidRDefault="00A63ACC" w:rsidP="00A63ACC">
            <w:pPr>
              <w:cnfStyle w:val="000000000000" w:firstRow="0" w:lastRow="0" w:firstColumn="0" w:lastColumn="0" w:oddVBand="0" w:evenVBand="0" w:oddHBand="0" w:evenHBand="0" w:firstRowFirstColumn="0" w:firstRowLastColumn="0" w:lastRowFirstColumn="0" w:lastRowLastColumn="0"/>
            </w:pPr>
            <w:r>
              <w:t>Empty</w:t>
            </w:r>
            <w:r w:rsidRPr="00B746F9">
              <w:t>,1234</w:t>
            </w:r>
            <w:r>
              <w:t>1234Rr</w:t>
            </w:r>
          </w:p>
        </w:tc>
        <w:tc>
          <w:tcPr>
            <w:tcW w:w="1293" w:type="dxa"/>
          </w:tcPr>
          <w:p w14:paraId="6F0F5324" w14:textId="4EB4672A"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FE1AB9">
              <w:t xml:space="preserve">False </w:t>
            </w:r>
          </w:p>
        </w:tc>
        <w:tc>
          <w:tcPr>
            <w:tcW w:w="1269" w:type="dxa"/>
          </w:tcPr>
          <w:p w14:paraId="39F57760" w14:textId="4F737BEB"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9A4DD9">
              <w:t xml:space="preserve">False </w:t>
            </w:r>
          </w:p>
        </w:tc>
        <w:tc>
          <w:tcPr>
            <w:tcW w:w="1274" w:type="dxa"/>
          </w:tcPr>
          <w:p w14:paraId="18F17BEA" w14:textId="2F2105DD"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2E13C0">
              <w:t>Pass</w:t>
            </w:r>
          </w:p>
        </w:tc>
      </w:tr>
      <w:tr w:rsidR="00A63ACC" w14:paraId="705B61B2"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34BDD070" w14:textId="29E4BFB3" w:rsidR="00A63ACC" w:rsidRDefault="00A63ACC" w:rsidP="00A63ACC">
            <w:r>
              <w:t>16</w:t>
            </w:r>
          </w:p>
        </w:tc>
        <w:tc>
          <w:tcPr>
            <w:tcW w:w="2015" w:type="dxa"/>
          </w:tcPr>
          <w:p w14:paraId="70F21587" w14:textId="75C2B1DB"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D6192C">
              <w:t>rentalAgentLogin</w:t>
            </w:r>
          </w:p>
        </w:tc>
        <w:tc>
          <w:tcPr>
            <w:tcW w:w="2295" w:type="dxa"/>
          </w:tcPr>
          <w:p w14:paraId="1230DFC5" w14:textId="080F6946" w:rsidR="00A63ACC" w:rsidRDefault="00A63ACC" w:rsidP="00A63ACC">
            <w:pPr>
              <w:cnfStyle w:val="000000100000" w:firstRow="0" w:lastRow="0" w:firstColumn="0" w:lastColumn="0" w:oddVBand="0" w:evenVBand="0" w:oddHBand="1" w:evenHBand="0" w:firstRowFirstColumn="0" w:firstRowLastColumn="0" w:lastRowFirstColumn="0" w:lastRowLastColumn="0"/>
            </w:pPr>
            <w:r>
              <w:t>Empty, Empty</w:t>
            </w:r>
          </w:p>
        </w:tc>
        <w:tc>
          <w:tcPr>
            <w:tcW w:w="1293" w:type="dxa"/>
          </w:tcPr>
          <w:p w14:paraId="780548A1" w14:textId="4B944D11"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FE1AB9">
              <w:t xml:space="preserve">False </w:t>
            </w:r>
          </w:p>
        </w:tc>
        <w:tc>
          <w:tcPr>
            <w:tcW w:w="1269" w:type="dxa"/>
          </w:tcPr>
          <w:p w14:paraId="7DC02DF0" w14:textId="135D70ED"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9A4DD9">
              <w:t xml:space="preserve">False </w:t>
            </w:r>
          </w:p>
        </w:tc>
        <w:tc>
          <w:tcPr>
            <w:tcW w:w="1274" w:type="dxa"/>
          </w:tcPr>
          <w:p w14:paraId="50AF4E4B" w14:textId="20EAC442"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2E13C0">
              <w:t>Pass</w:t>
            </w:r>
          </w:p>
        </w:tc>
      </w:tr>
      <w:tr w:rsidR="00571816" w14:paraId="41CD93CE"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35F35208" w14:textId="77777777" w:rsidR="003E0794" w:rsidRDefault="003E0794" w:rsidP="003E0794"/>
        </w:tc>
        <w:tc>
          <w:tcPr>
            <w:tcW w:w="2015" w:type="dxa"/>
          </w:tcPr>
          <w:p w14:paraId="529ECD27" w14:textId="77777777" w:rsidR="003E0794" w:rsidRPr="00617354" w:rsidRDefault="003E0794" w:rsidP="003E0794">
            <w:pPr>
              <w:cnfStyle w:val="000000000000" w:firstRow="0" w:lastRow="0" w:firstColumn="0" w:lastColumn="0" w:oddVBand="0" w:evenVBand="0" w:oddHBand="0" w:evenHBand="0" w:firstRowFirstColumn="0" w:firstRowLastColumn="0" w:lastRowFirstColumn="0" w:lastRowLastColumn="0"/>
            </w:pPr>
          </w:p>
        </w:tc>
        <w:tc>
          <w:tcPr>
            <w:tcW w:w="2295" w:type="dxa"/>
          </w:tcPr>
          <w:p w14:paraId="31313F9D" w14:textId="7BC83A14" w:rsidR="003E0794" w:rsidRDefault="003E0794" w:rsidP="00571816">
            <w:pPr>
              <w:cnfStyle w:val="000000000000" w:firstRow="0" w:lastRow="0" w:firstColumn="0" w:lastColumn="0" w:oddVBand="0" w:evenVBand="0" w:oddHBand="0" w:evenHBand="0" w:firstRowFirstColumn="0" w:firstRowLastColumn="0" w:lastRowFirstColumn="0" w:lastRowLastColumn="0"/>
            </w:pPr>
          </w:p>
        </w:tc>
        <w:tc>
          <w:tcPr>
            <w:tcW w:w="1293" w:type="dxa"/>
          </w:tcPr>
          <w:p w14:paraId="496239D5" w14:textId="77777777" w:rsidR="003E0794" w:rsidRPr="00FE1AB9" w:rsidRDefault="003E0794" w:rsidP="003E0794">
            <w:pPr>
              <w:cnfStyle w:val="000000000000" w:firstRow="0" w:lastRow="0" w:firstColumn="0" w:lastColumn="0" w:oddVBand="0" w:evenVBand="0" w:oddHBand="0" w:evenHBand="0" w:firstRowFirstColumn="0" w:firstRowLastColumn="0" w:lastRowFirstColumn="0" w:lastRowLastColumn="0"/>
            </w:pPr>
          </w:p>
        </w:tc>
        <w:tc>
          <w:tcPr>
            <w:tcW w:w="1269" w:type="dxa"/>
          </w:tcPr>
          <w:p w14:paraId="58518B60" w14:textId="77777777" w:rsidR="003E0794" w:rsidRPr="009A4DD9" w:rsidRDefault="003E0794" w:rsidP="003E0794">
            <w:pPr>
              <w:cnfStyle w:val="000000000000" w:firstRow="0" w:lastRow="0" w:firstColumn="0" w:lastColumn="0" w:oddVBand="0" w:evenVBand="0" w:oddHBand="0" w:evenHBand="0" w:firstRowFirstColumn="0" w:firstRowLastColumn="0" w:lastRowFirstColumn="0" w:lastRowLastColumn="0"/>
            </w:pPr>
          </w:p>
        </w:tc>
        <w:tc>
          <w:tcPr>
            <w:tcW w:w="1274" w:type="dxa"/>
          </w:tcPr>
          <w:p w14:paraId="4B5CCA66" w14:textId="77777777" w:rsidR="003E0794" w:rsidRDefault="003E0794" w:rsidP="003E0794">
            <w:pPr>
              <w:cnfStyle w:val="000000000000" w:firstRow="0" w:lastRow="0" w:firstColumn="0" w:lastColumn="0" w:oddVBand="0" w:evenVBand="0" w:oddHBand="0" w:evenHBand="0" w:firstRowFirstColumn="0" w:firstRowLastColumn="0" w:lastRowFirstColumn="0" w:lastRowLastColumn="0"/>
            </w:pPr>
          </w:p>
        </w:tc>
      </w:tr>
      <w:tr w:rsidR="00A63ACC" w14:paraId="247E2AE4"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06AC1D22" w14:textId="6C418564" w:rsidR="00A63ACC" w:rsidRDefault="00A63ACC" w:rsidP="00A63ACC">
            <w:r>
              <w:t>17</w:t>
            </w:r>
          </w:p>
        </w:tc>
        <w:tc>
          <w:tcPr>
            <w:tcW w:w="2015" w:type="dxa"/>
          </w:tcPr>
          <w:p w14:paraId="13E645EB" w14:textId="222500A6" w:rsidR="00A63ACC" w:rsidRPr="00617354" w:rsidRDefault="00A63ACC" w:rsidP="00A63ACC">
            <w:pPr>
              <w:cnfStyle w:val="000000100000" w:firstRow="0" w:lastRow="0" w:firstColumn="0" w:lastColumn="0" w:oddVBand="0" w:evenVBand="0" w:oddHBand="1" w:evenHBand="0" w:firstRowFirstColumn="0" w:firstRowLastColumn="0" w:lastRowFirstColumn="0" w:lastRowLastColumn="0"/>
            </w:pPr>
            <w:r w:rsidRPr="006B3F3F">
              <w:t>maintenanceLogin</w:t>
            </w:r>
          </w:p>
        </w:tc>
        <w:tc>
          <w:tcPr>
            <w:tcW w:w="2295" w:type="dxa"/>
          </w:tcPr>
          <w:p w14:paraId="0415146D" w14:textId="01795330" w:rsidR="00A63ACC" w:rsidRDefault="00A63ACC" w:rsidP="00A63ACC">
            <w:pPr>
              <w:cnfStyle w:val="000000100000" w:firstRow="0" w:lastRow="0" w:firstColumn="0" w:lastColumn="0" w:oddVBand="0" w:evenVBand="0" w:oddHBand="1" w:evenHBand="0" w:firstRowFirstColumn="0" w:firstRowLastColumn="0" w:lastRowFirstColumn="0" w:lastRowLastColumn="0"/>
            </w:pPr>
            <w:r>
              <w:t>omar3,12341234Mm</w:t>
            </w:r>
          </w:p>
        </w:tc>
        <w:tc>
          <w:tcPr>
            <w:tcW w:w="1293" w:type="dxa"/>
          </w:tcPr>
          <w:p w14:paraId="37BD5B16" w14:textId="1A4DF7C6" w:rsidR="00A63ACC" w:rsidRPr="00FE1AB9" w:rsidRDefault="00A63ACC" w:rsidP="00A63ACC">
            <w:pPr>
              <w:cnfStyle w:val="000000100000" w:firstRow="0" w:lastRow="0" w:firstColumn="0" w:lastColumn="0" w:oddVBand="0" w:evenVBand="0" w:oddHBand="1" w:evenHBand="0" w:firstRowFirstColumn="0" w:firstRowLastColumn="0" w:lastRowFirstColumn="0" w:lastRowLastColumn="0"/>
            </w:pPr>
            <w:r>
              <w:t>True</w:t>
            </w:r>
          </w:p>
        </w:tc>
        <w:tc>
          <w:tcPr>
            <w:tcW w:w="1269" w:type="dxa"/>
          </w:tcPr>
          <w:p w14:paraId="765C2B63" w14:textId="3C2715E9" w:rsidR="00A63ACC" w:rsidRPr="009A4DD9" w:rsidRDefault="00A63ACC" w:rsidP="00A63ACC">
            <w:pPr>
              <w:cnfStyle w:val="000000100000" w:firstRow="0" w:lastRow="0" w:firstColumn="0" w:lastColumn="0" w:oddVBand="0" w:evenVBand="0" w:oddHBand="1" w:evenHBand="0" w:firstRowFirstColumn="0" w:firstRowLastColumn="0" w:lastRowFirstColumn="0" w:lastRowLastColumn="0"/>
            </w:pPr>
            <w:r>
              <w:t>True</w:t>
            </w:r>
          </w:p>
        </w:tc>
        <w:tc>
          <w:tcPr>
            <w:tcW w:w="1274" w:type="dxa"/>
          </w:tcPr>
          <w:p w14:paraId="48F97158" w14:textId="4CF653B8"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4B4635">
              <w:t>Pass</w:t>
            </w:r>
          </w:p>
        </w:tc>
      </w:tr>
      <w:tr w:rsidR="00A63ACC" w14:paraId="67AD6D13"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17403237" w14:textId="35B7E7C2" w:rsidR="00A63ACC" w:rsidRDefault="00A63ACC" w:rsidP="00A63ACC">
            <w:r>
              <w:t>18</w:t>
            </w:r>
          </w:p>
        </w:tc>
        <w:tc>
          <w:tcPr>
            <w:tcW w:w="2015" w:type="dxa"/>
          </w:tcPr>
          <w:p w14:paraId="14D3231A" w14:textId="2C8207E4" w:rsidR="00A63ACC" w:rsidRPr="00617354" w:rsidRDefault="00A63ACC" w:rsidP="00A63ACC">
            <w:pPr>
              <w:cnfStyle w:val="000000000000" w:firstRow="0" w:lastRow="0" w:firstColumn="0" w:lastColumn="0" w:oddVBand="0" w:evenVBand="0" w:oddHBand="0" w:evenHBand="0" w:firstRowFirstColumn="0" w:firstRowLastColumn="0" w:lastRowFirstColumn="0" w:lastRowLastColumn="0"/>
            </w:pPr>
            <w:r w:rsidRPr="006B3F3F">
              <w:t>maintenanceLogin</w:t>
            </w:r>
          </w:p>
        </w:tc>
        <w:tc>
          <w:tcPr>
            <w:tcW w:w="2295" w:type="dxa"/>
          </w:tcPr>
          <w:p w14:paraId="02F65BFD" w14:textId="24A4F144" w:rsidR="00A63ACC" w:rsidRDefault="00A63ACC" w:rsidP="00A63ACC">
            <w:pPr>
              <w:cnfStyle w:val="000000000000" w:firstRow="0" w:lastRow="0" w:firstColumn="0" w:lastColumn="0" w:oddVBand="0" w:evenVBand="0" w:oddHBand="0" w:evenHBand="0" w:firstRowFirstColumn="0" w:firstRowLastColumn="0" w:lastRowFirstColumn="0" w:lastRowLastColumn="0"/>
            </w:pPr>
            <w:r>
              <w:t>omar3</w:t>
            </w:r>
            <w:r w:rsidRPr="00B746F9">
              <w:t>,1234</w:t>
            </w:r>
            <w:r>
              <w:t>1234MM</w:t>
            </w:r>
          </w:p>
        </w:tc>
        <w:tc>
          <w:tcPr>
            <w:tcW w:w="1293" w:type="dxa"/>
          </w:tcPr>
          <w:p w14:paraId="4033AD96" w14:textId="2B2E3B77" w:rsidR="00A63ACC" w:rsidRPr="00FE1AB9" w:rsidRDefault="00A63ACC" w:rsidP="00A63ACC">
            <w:pPr>
              <w:cnfStyle w:val="000000000000" w:firstRow="0" w:lastRow="0" w:firstColumn="0" w:lastColumn="0" w:oddVBand="0" w:evenVBand="0" w:oddHBand="0" w:evenHBand="0" w:firstRowFirstColumn="0" w:firstRowLastColumn="0" w:lastRowFirstColumn="0" w:lastRowLastColumn="0"/>
            </w:pPr>
            <w:r>
              <w:t xml:space="preserve">False </w:t>
            </w:r>
          </w:p>
        </w:tc>
        <w:tc>
          <w:tcPr>
            <w:tcW w:w="1269" w:type="dxa"/>
          </w:tcPr>
          <w:p w14:paraId="19972193" w14:textId="27AC18FA" w:rsidR="00A63ACC" w:rsidRPr="009A4DD9" w:rsidRDefault="00A63ACC" w:rsidP="00A63ACC">
            <w:pPr>
              <w:cnfStyle w:val="000000000000" w:firstRow="0" w:lastRow="0" w:firstColumn="0" w:lastColumn="0" w:oddVBand="0" w:evenVBand="0" w:oddHBand="0" w:evenHBand="0" w:firstRowFirstColumn="0" w:firstRowLastColumn="0" w:lastRowFirstColumn="0" w:lastRowLastColumn="0"/>
            </w:pPr>
            <w:r w:rsidRPr="009A4DD9">
              <w:t xml:space="preserve">False </w:t>
            </w:r>
          </w:p>
        </w:tc>
        <w:tc>
          <w:tcPr>
            <w:tcW w:w="1274" w:type="dxa"/>
          </w:tcPr>
          <w:p w14:paraId="55EFB2DB" w14:textId="20F69A81"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4B4635">
              <w:t>Pass</w:t>
            </w:r>
          </w:p>
        </w:tc>
      </w:tr>
      <w:tr w:rsidR="00A63ACC" w14:paraId="2CF71CC2"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033E52DD" w14:textId="7B85100A" w:rsidR="00A63ACC" w:rsidRDefault="00A63ACC" w:rsidP="00A63ACC">
            <w:r>
              <w:t>19</w:t>
            </w:r>
          </w:p>
        </w:tc>
        <w:tc>
          <w:tcPr>
            <w:tcW w:w="2015" w:type="dxa"/>
          </w:tcPr>
          <w:p w14:paraId="08FD9D6A" w14:textId="1B2D48D0" w:rsidR="00A63ACC" w:rsidRPr="00617354" w:rsidRDefault="00A63ACC" w:rsidP="00A63ACC">
            <w:pPr>
              <w:cnfStyle w:val="000000100000" w:firstRow="0" w:lastRow="0" w:firstColumn="0" w:lastColumn="0" w:oddVBand="0" w:evenVBand="0" w:oddHBand="1" w:evenHBand="0" w:firstRowFirstColumn="0" w:firstRowLastColumn="0" w:lastRowFirstColumn="0" w:lastRowLastColumn="0"/>
            </w:pPr>
            <w:r w:rsidRPr="006B3F3F">
              <w:t>maintenanceLogin</w:t>
            </w:r>
          </w:p>
        </w:tc>
        <w:tc>
          <w:tcPr>
            <w:tcW w:w="2295" w:type="dxa"/>
          </w:tcPr>
          <w:p w14:paraId="048C96AC" w14:textId="52D0466E" w:rsidR="00A63ACC" w:rsidRDefault="00A63ACC" w:rsidP="00A63ACC">
            <w:pPr>
              <w:cnfStyle w:val="000000100000" w:firstRow="0" w:lastRow="0" w:firstColumn="0" w:lastColumn="0" w:oddVBand="0" w:evenVBand="0" w:oddHBand="1" w:evenHBand="0" w:firstRowFirstColumn="0" w:firstRowLastColumn="0" w:lastRowFirstColumn="0" w:lastRowLastColumn="0"/>
            </w:pPr>
            <w:r>
              <w:t>omar3</w:t>
            </w:r>
            <w:r w:rsidRPr="00B746F9">
              <w:t>,123</w:t>
            </w:r>
            <w:r>
              <w:t>41234M</w:t>
            </w:r>
          </w:p>
        </w:tc>
        <w:tc>
          <w:tcPr>
            <w:tcW w:w="1293" w:type="dxa"/>
          </w:tcPr>
          <w:p w14:paraId="207D0092" w14:textId="7C78E44C" w:rsidR="00A63ACC" w:rsidRPr="00FE1AB9" w:rsidRDefault="00A63ACC" w:rsidP="00A63ACC">
            <w:pPr>
              <w:cnfStyle w:val="000000100000" w:firstRow="0" w:lastRow="0" w:firstColumn="0" w:lastColumn="0" w:oddVBand="0" w:evenVBand="0" w:oddHBand="1" w:evenHBand="0" w:firstRowFirstColumn="0" w:firstRowLastColumn="0" w:lastRowFirstColumn="0" w:lastRowLastColumn="0"/>
            </w:pPr>
            <w:r w:rsidRPr="00FE1AB9">
              <w:t xml:space="preserve">False </w:t>
            </w:r>
          </w:p>
        </w:tc>
        <w:tc>
          <w:tcPr>
            <w:tcW w:w="1269" w:type="dxa"/>
          </w:tcPr>
          <w:p w14:paraId="768B9F2E" w14:textId="44DB3E08" w:rsidR="00A63ACC" w:rsidRPr="009A4DD9" w:rsidRDefault="00A63ACC" w:rsidP="00A63ACC">
            <w:pPr>
              <w:cnfStyle w:val="000000100000" w:firstRow="0" w:lastRow="0" w:firstColumn="0" w:lastColumn="0" w:oddVBand="0" w:evenVBand="0" w:oddHBand="1" w:evenHBand="0" w:firstRowFirstColumn="0" w:firstRowLastColumn="0" w:lastRowFirstColumn="0" w:lastRowLastColumn="0"/>
            </w:pPr>
            <w:r w:rsidRPr="009A4DD9">
              <w:t xml:space="preserve">False </w:t>
            </w:r>
          </w:p>
        </w:tc>
        <w:tc>
          <w:tcPr>
            <w:tcW w:w="1274" w:type="dxa"/>
          </w:tcPr>
          <w:p w14:paraId="65669F38" w14:textId="2F92067B"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4B4635">
              <w:t>Pass</w:t>
            </w:r>
          </w:p>
        </w:tc>
      </w:tr>
      <w:tr w:rsidR="00A63ACC" w14:paraId="48995AF7"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1F170A28" w14:textId="4152F332" w:rsidR="00A63ACC" w:rsidRDefault="00A63ACC" w:rsidP="00A63ACC">
            <w:r>
              <w:t>20</w:t>
            </w:r>
          </w:p>
        </w:tc>
        <w:tc>
          <w:tcPr>
            <w:tcW w:w="2015" w:type="dxa"/>
          </w:tcPr>
          <w:p w14:paraId="51ED658A" w14:textId="7B9B378B" w:rsidR="00A63ACC" w:rsidRPr="00617354" w:rsidRDefault="00A63ACC" w:rsidP="00A63ACC">
            <w:pPr>
              <w:cnfStyle w:val="000000000000" w:firstRow="0" w:lastRow="0" w:firstColumn="0" w:lastColumn="0" w:oddVBand="0" w:evenVBand="0" w:oddHBand="0" w:evenHBand="0" w:firstRowFirstColumn="0" w:firstRowLastColumn="0" w:lastRowFirstColumn="0" w:lastRowLastColumn="0"/>
            </w:pPr>
            <w:r w:rsidRPr="006B3F3F">
              <w:t>maintenanceLogin</w:t>
            </w:r>
          </w:p>
        </w:tc>
        <w:tc>
          <w:tcPr>
            <w:tcW w:w="2295" w:type="dxa"/>
          </w:tcPr>
          <w:p w14:paraId="1B5D4424" w14:textId="355BF1A7" w:rsidR="00A63ACC" w:rsidRDefault="00A63ACC" w:rsidP="00A63ACC">
            <w:pPr>
              <w:cnfStyle w:val="000000000000" w:firstRow="0" w:lastRow="0" w:firstColumn="0" w:lastColumn="0" w:oddVBand="0" w:evenVBand="0" w:oddHBand="0" w:evenHBand="0" w:firstRowFirstColumn="0" w:firstRowLastColumn="0" w:lastRowFirstColumn="0" w:lastRowLastColumn="0"/>
            </w:pPr>
            <w:r>
              <w:t>omar3</w:t>
            </w:r>
            <w:r w:rsidRPr="00B746F9">
              <w:t>,</w:t>
            </w:r>
            <w:r>
              <w:t xml:space="preserve"> Empty</w:t>
            </w:r>
          </w:p>
        </w:tc>
        <w:tc>
          <w:tcPr>
            <w:tcW w:w="1293" w:type="dxa"/>
          </w:tcPr>
          <w:p w14:paraId="640BC6DC" w14:textId="1980038C" w:rsidR="00A63ACC" w:rsidRPr="00FE1AB9" w:rsidRDefault="00A63ACC" w:rsidP="00A63ACC">
            <w:pPr>
              <w:cnfStyle w:val="000000000000" w:firstRow="0" w:lastRow="0" w:firstColumn="0" w:lastColumn="0" w:oddVBand="0" w:evenVBand="0" w:oddHBand="0" w:evenHBand="0" w:firstRowFirstColumn="0" w:firstRowLastColumn="0" w:lastRowFirstColumn="0" w:lastRowLastColumn="0"/>
            </w:pPr>
            <w:r w:rsidRPr="00FE1AB9">
              <w:t xml:space="preserve">False </w:t>
            </w:r>
          </w:p>
        </w:tc>
        <w:tc>
          <w:tcPr>
            <w:tcW w:w="1269" w:type="dxa"/>
          </w:tcPr>
          <w:p w14:paraId="32D8BF16" w14:textId="5F14C08A" w:rsidR="00A63ACC" w:rsidRPr="009A4DD9" w:rsidRDefault="00A63ACC" w:rsidP="00A63ACC">
            <w:pPr>
              <w:cnfStyle w:val="000000000000" w:firstRow="0" w:lastRow="0" w:firstColumn="0" w:lastColumn="0" w:oddVBand="0" w:evenVBand="0" w:oddHBand="0" w:evenHBand="0" w:firstRowFirstColumn="0" w:firstRowLastColumn="0" w:lastRowFirstColumn="0" w:lastRowLastColumn="0"/>
            </w:pPr>
            <w:r w:rsidRPr="009A4DD9">
              <w:t xml:space="preserve">False </w:t>
            </w:r>
          </w:p>
        </w:tc>
        <w:tc>
          <w:tcPr>
            <w:tcW w:w="1274" w:type="dxa"/>
          </w:tcPr>
          <w:p w14:paraId="40278EAD" w14:textId="100F5854"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4B4635">
              <w:t>Pass</w:t>
            </w:r>
          </w:p>
        </w:tc>
      </w:tr>
      <w:tr w:rsidR="00A63ACC" w14:paraId="6BB96E7B"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3E438096" w14:textId="30E6B2E1" w:rsidR="00A63ACC" w:rsidRDefault="00A63ACC" w:rsidP="00A63ACC">
            <w:r>
              <w:t>21</w:t>
            </w:r>
          </w:p>
        </w:tc>
        <w:tc>
          <w:tcPr>
            <w:tcW w:w="2015" w:type="dxa"/>
          </w:tcPr>
          <w:p w14:paraId="3EA8BF94" w14:textId="2ACE7761" w:rsidR="00A63ACC" w:rsidRPr="00617354" w:rsidRDefault="00A63ACC" w:rsidP="00A63ACC">
            <w:pPr>
              <w:cnfStyle w:val="000000100000" w:firstRow="0" w:lastRow="0" w:firstColumn="0" w:lastColumn="0" w:oddVBand="0" w:evenVBand="0" w:oddHBand="1" w:evenHBand="0" w:firstRowFirstColumn="0" w:firstRowLastColumn="0" w:lastRowFirstColumn="0" w:lastRowLastColumn="0"/>
            </w:pPr>
            <w:r w:rsidRPr="006B3F3F">
              <w:t>maintenanceLogin</w:t>
            </w:r>
          </w:p>
        </w:tc>
        <w:tc>
          <w:tcPr>
            <w:tcW w:w="2295" w:type="dxa"/>
          </w:tcPr>
          <w:p w14:paraId="6ACA565F" w14:textId="24722D1F" w:rsidR="00A63ACC" w:rsidRDefault="00A63ACC" w:rsidP="00A63ACC">
            <w:pPr>
              <w:cnfStyle w:val="000000100000" w:firstRow="0" w:lastRow="0" w:firstColumn="0" w:lastColumn="0" w:oddVBand="0" w:evenVBand="0" w:oddHBand="1" w:evenHBand="0" w:firstRowFirstColumn="0" w:firstRowLastColumn="0" w:lastRowFirstColumn="0" w:lastRowLastColumn="0"/>
            </w:pPr>
            <w:r>
              <w:t>Omar3</w:t>
            </w:r>
            <w:r w:rsidRPr="00B746F9">
              <w:t>,1234</w:t>
            </w:r>
            <w:r>
              <w:t>1234Mm</w:t>
            </w:r>
          </w:p>
        </w:tc>
        <w:tc>
          <w:tcPr>
            <w:tcW w:w="1293" w:type="dxa"/>
          </w:tcPr>
          <w:p w14:paraId="6F6070E5" w14:textId="59392C4B" w:rsidR="00A63ACC" w:rsidRPr="00FE1AB9" w:rsidRDefault="00A63ACC" w:rsidP="00A63ACC">
            <w:pPr>
              <w:cnfStyle w:val="000000100000" w:firstRow="0" w:lastRow="0" w:firstColumn="0" w:lastColumn="0" w:oddVBand="0" w:evenVBand="0" w:oddHBand="1" w:evenHBand="0" w:firstRowFirstColumn="0" w:firstRowLastColumn="0" w:lastRowFirstColumn="0" w:lastRowLastColumn="0"/>
            </w:pPr>
            <w:r w:rsidRPr="00FE1AB9">
              <w:t xml:space="preserve">False </w:t>
            </w:r>
          </w:p>
        </w:tc>
        <w:tc>
          <w:tcPr>
            <w:tcW w:w="1269" w:type="dxa"/>
          </w:tcPr>
          <w:p w14:paraId="61D80118" w14:textId="0165139D" w:rsidR="00A63ACC" w:rsidRPr="009A4DD9" w:rsidRDefault="00A63ACC" w:rsidP="00A63ACC">
            <w:pPr>
              <w:cnfStyle w:val="000000100000" w:firstRow="0" w:lastRow="0" w:firstColumn="0" w:lastColumn="0" w:oddVBand="0" w:evenVBand="0" w:oddHBand="1" w:evenHBand="0" w:firstRowFirstColumn="0" w:firstRowLastColumn="0" w:lastRowFirstColumn="0" w:lastRowLastColumn="0"/>
            </w:pPr>
            <w:r w:rsidRPr="009A4DD9">
              <w:t xml:space="preserve">False </w:t>
            </w:r>
          </w:p>
        </w:tc>
        <w:tc>
          <w:tcPr>
            <w:tcW w:w="1274" w:type="dxa"/>
          </w:tcPr>
          <w:p w14:paraId="36AED1F5" w14:textId="37BC5878"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4B4635">
              <w:t>Pass</w:t>
            </w:r>
          </w:p>
        </w:tc>
      </w:tr>
      <w:tr w:rsidR="00A63ACC" w14:paraId="1ED5F1CC"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43D053A7" w14:textId="38BFB6E0" w:rsidR="00A63ACC" w:rsidRDefault="00A63ACC" w:rsidP="00A63ACC">
            <w:r>
              <w:t>22</w:t>
            </w:r>
          </w:p>
        </w:tc>
        <w:tc>
          <w:tcPr>
            <w:tcW w:w="2015" w:type="dxa"/>
          </w:tcPr>
          <w:p w14:paraId="2A2607F5" w14:textId="54BCF8B1" w:rsidR="00A63ACC" w:rsidRPr="00617354" w:rsidRDefault="00A63ACC" w:rsidP="00A63ACC">
            <w:pPr>
              <w:cnfStyle w:val="000000000000" w:firstRow="0" w:lastRow="0" w:firstColumn="0" w:lastColumn="0" w:oddVBand="0" w:evenVBand="0" w:oddHBand="0" w:evenHBand="0" w:firstRowFirstColumn="0" w:firstRowLastColumn="0" w:lastRowFirstColumn="0" w:lastRowLastColumn="0"/>
            </w:pPr>
            <w:r w:rsidRPr="006B3F3F">
              <w:t>maintenanceLogin</w:t>
            </w:r>
          </w:p>
        </w:tc>
        <w:tc>
          <w:tcPr>
            <w:tcW w:w="2295" w:type="dxa"/>
          </w:tcPr>
          <w:p w14:paraId="100C1720" w14:textId="6851F49B" w:rsidR="00A63ACC" w:rsidRDefault="00A63ACC" w:rsidP="00A63ACC">
            <w:pPr>
              <w:cnfStyle w:val="000000000000" w:firstRow="0" w:lastRow="0" w:firstColumn="0" w:lastColumn="0" w:oddVBand="0" w:evenVBand="0" w:oddHBand="0" w:evenHBand="0" w:firstRowFirstColumn="0" w:firstRowLastColumn="0" w:lastRowFirstColumn="0" w:lastRowLastColumn="0"/>
            </w:pPr>
            <w:r>
              <w:t>mm</w:t>
            </w:r>
            <w:r w:rsidRPr="00B746F9">
              <w:t>,1234</w:t>
            </w:r>
            <w:r>
              <w:t>1234Mm</w:t>
            </w:r>
          </w:p>
        </w:tc>
        <w:tc>
          <w:tcPr>
            <w:tcW w:w="1293" w:type="dxa"/>
          </w:tcPr>
          <w:p w14:paraId="3ADFE74A" w14:textId="1C65DD6E" w:rsidR="00A63ACC" w:rsidRPr="00FE1AB9" w:rsidRDefault="00A63ACC" w:rsidP="00A63ACC">
            <w:pPr>
              <w:cnfStyle w:val="000000000000" w:firstRow="0" w:lastRow="0" w:firstColumn="0" w:lastColumn="0" w:oddVBand="0" w:evenVBand="0" w:oddHBand="0" w:evenHBand="0" w:firstRowFirstColumn="0" w:firstRowLastColumn="0" w:lastRowFirstColumn="0" w:lastRowLastColumn="0"/>
            </w:pPr>
            <w:r w:rsidRPr="00FE1AB9">
              <w:t xml:space="preserve">False </w:t>
            </w:r>
          </w:p>
        </w:tc>
        <w:tc>
          <w:tcPr>
            <w:tcW w:w="1269" w:type="dxa"/>
          </w:tcPr>
          <w:p w14:paraId="3AB8D25B" w14:textId="0AEC8ADF" w:rsidR="00A63ACC" w:rsidRPr="009A4DD9" w:rsidRDefault="00A63ACC" w:rsidP="00A63ACC">
            <w:pPr>
              <w:cnfStyle w:val="000000000000" w:firstRow="0" w:lastRow="0" w:firstColumn="0" w:lastColumn="0" w:oddVBand="0" w:evenVBand="0" w:oddHBand="0" w:evenHBand="0" w:firstRowFirstColumn="0" w:firstRowLastColumn="0" w:lastRowFirstColumn="0" w:lastRowLastColumn="0"/>
            </w:pPr>
            <w:r w:rsidRPr="009A4DD9">
              <w:t xml:space="preserve">False </w:t>
            </w:r>
          </w:p>
        </w:tc>
        <w:tc>
          <w:tcPr>
            <w:tcW w:w="1274" w:type="dxa"/>
          </w:tcPr>
          <w:p w14:paraId="5F6ACA0B" w14:textId="4F9AD826"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4B4635">
              <w:t>Pass</w:t>
            </w:r>
          </w:p>
        </w:tc>
      </w:tr>
      <w:tr w:rsidR="00A63ACC" w14:paraId="07379E96"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10A9E4DF" w14:textId="74B5BD28" w:rsidR="00A63ACC" w:rsidRDefault="00A63ACC" w:rsidP="00A63ACC">
            <w:r>
              <w:t>23</w:t>
            </w:r>
          </w:p>
        </w:tc>
        <w:tc>
          <w:tcPr>
            <w:tcW w:w="2015" w:type="dxa"/>
          </w:tcPr>
          <w:p w14:paraId="60BDF69B" w14:textId="643C2D11" w:rsidR="00A63ACC" w:rsidRPr="00617354" w:rsidRDefault="00A63ACC" w:rsidP="00A63ACC">
            <w:pPr>
              <w:cnfStyle w:val="000000100000" w:firstRow="0" w:lastRow="0" w:firstColumn="0" w:lastColumn="0" w:oddVBand="0" w:evenVBand="0" w:oddHBand="1" w:evenHBand="0" w:firstRowFirstColumn="0" w:firstRowLastColumn="0" w:lastRowFirstColumn="0" w:lastRowLastColumn="0"/>
            </w:pPr>
            <w:r w:rsidRPr="006B3F3F">
              <w:t>maintenanceLogin</w:t>
            </w:r>
          </w:p>
        </w:tc>
        <w:tc>
          <w:tcPr>
            <w:tcW w:w="2295" w:type="dxa"/>
          </w:tcPr>
          <w:p w14:paraId="72AA8FF7" w14:textId="61710128" w:rsidR="00A63ACC" w:rsidRDefault="00A63ACC" w:rsidP="00A63ACC">
            <w:pPr>
              <w:cnfStyle w:val="000000100000" w:firstRow="0" w:lastRow="0" w:firstColumn="0" w:lastColumn="0" w:oddVBand="0" w:evenVBand="0" w:oddHBand="1" w:evenHBand="0" w:firstRowFirstColumn="0" w:firstRowLastColumn="0" w:lastRowFirstColumn="0" w:lastRowLastColumn="0"/>
            </w:pPr>
            <w:r>
              <w:t>Empty</w:t>
            </w:r>
            <w:r w:rsidRPr="00B746F9">
              <w:t>,1234</w:t>
            </w:r>
            <w:r>
              <w:t>1234Mm</w:t>
            </w:r>
          </w:p>
        </w:tc>
        <w:tc>
          <w:tcPr>
            <w:tcW w:w="1293" w:type="dxa"/>
          </w:tcPr>
          <w:p w14:paraId="1461FA02" w14:textId="5466A6E9" w:rsidR="00A63ACC" w:rsidRPr="00FE1AB9" w:rsidRDefault="00A63ACC" w:rsidP="00A63ACC">
            <w:pPr>
              <w:cnfStyle w:val="000000100000" w:firstRow="0" w:lastRow="0" w:firstColumn="0" w:lastColumn="0" w:oddVBand="0" w:evenVBand="0" w:oddHBand="1" w:evenHBand="0" w:firstRowFirstColumn="0" w:firstRowLastColumn="0" w:lastRowFirstColumn="0" w:lastRowLastColumn="0"/>
            </w:pPr>
            <w:r w:rsidRPr="00FE1AB9">
              <w:t xml:space="preserve">False </w:t>
            </w:r>
          </w:p>
        </w:tc>
        <w:tc>
          <w:tcPr>
            <w:tcW w:w="1269" w:type="dxa"/>
          </w:tcPr>
          <w:p w14:paraId="0DC0DB32" w14:textId="011E0B4B" w:rsidR="00A63ACC" w:rsidRPr="009A4DD9" w:rsidRDefault="00A63ACC" w:rsidP="00A63ACC">
            <w:pPr>
              <w:cnfStyle w:val="000000100000" w:firstRow="0" w:lastRow="0" w:firstColumn="0" w:lastColumn="0" w:oddVBand="0" w:evenVBand="0" w:oddHBand="1" w:evenHBand="0" w:firstRowFirstColumn="0" w:firstRowLastColumn="0" w:lastRowFirstColumn="0" w:lastRowLastColumn="0"/>
            </w:pPr>
            <w:r w:rsidRPr="009A4DD9">
              <w:t xml:space="preserve">False </w:t>
            </w:r>
          </w:p>
        </w:tc>
        <w:tc>
          <w:tcPr>
            <w:tcW w:w="1274" w:type="dxa"/>
          </w:tcPr>
          <w:p w14:paraId="3AA5D70B" w14:textId="0262FA82"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4B4635">
              <w:t>Pass</w:t>
            </w:r>
          </w:p>
        </w:tc>
      </w:tr>
      <w:tr w:rsidR="00A63ACC" w14:paraId="3BC56EDD"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7CBFCA51" w14:textId="199D54B5" w:rsidR="00A63ACC" w:rsidRDefault="00A63ACC" w:rsidP="00A63ACC">
            <w:r>
              <w:t>24</w:t>
            </w:r>
          </w:p>
        </w:tc>
        <w:tc>
          <w:tcPr>
            <w:tcW w:w="2015" w:type="dxa"/>
          </w:tcPr>
          <w:p w14:paraId="64C191EA" w14:textId="6FABA6CF"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6B3F3F">
              <w:t>maintenanceLogin</w:t>
            </w:r>
          </w:p>
        </w:tc>
        <w:tc>
          <w:tcPr>
            <w:tcW w:w="2295" w:type="dxa"/>
          </w:tcPr>
          <w:p w14:paraId="7107AE06" w14:textId="29CA702C" w:rsidR="00A63ACC" w:rsidRDefault="00A63ACC" w:rsidP="00A63ACC">
            <w:pPr>
              <w:cnfStyle w:val="000000000000" w:firstRow="0" w:lastRow="0" w:firstColumn="0" w:lastColumn="0" w:oddVBand="0" w:evenVBand="0" w:oddHBand="0" w:evenHBand="0" w:firstRowFirstColumn="0" w:firstRowLastColumn="0" w:lastRowFirstColumn="0" w:lastRowLastColumn="0"/>
            </w:pPr>
            <w:r>
              <w:t>Empty, Empty</w:t>
            </w:r>
          </w:p>
        </w:tc>
        <w:tc>
          <w:tcPr>
            <w:tcW w:w="1293" w:type="dxa"/>
          </w:tcPr>
          <w:p w14:paraId="4EAC0B39" w14:textId="563E1276"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FE1AB9">
              <w:t xml:space="preserve">False </w:t>
            </w:r>
          </w:p>
        </w:tc>
        <w:tc>
          <w:tcPr>
            <w:tcW w:w="1269" w:type="dxa"/>
          </w:tcPr>
          <w:p w14:paraId="39376B0A" w14:textId="265727D6"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9A4DD9">
              <w:t xml:space="preserve">False </w:t>
            </w:r>
          </w:p>
        </w:tc>
        <w:tc>
          <w:tcPr>
            <w:tcW w:w="1274" w:type="dxa"/>
          </w:tcPr>
          <w:p w14:paraId="1E12369A" w14:textId="2A30F265"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4B4635">
              <w:t>Pass</w:t>
            </w:r>
          </w:p>
        </w:tc>
      </w:tr>
      <w:tr w:rsidR="00571816" w14:paraId="6BF04981"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48F7CAE8" w14:textId="77777777" w:rsidR="00571816" w:rsidRDefault="00571816" w:rsidP="003E0794"/>
        </w:tc>
        <w:tc>
          <w:tcPr>
            <w:tcW w:w="2015" w:type="dxa"/>
          </w:tcPr>
          <w:p w14:paraId="652FFBB3" w14:textId="77777777" w:rsidR="00571816" w:rsidRPr="006B3F3F" w:rsidRDefault="00571816" w:rsidP="003E0794">
            <w:pPr>
              <w:cnfStyle w:val="000000100000" w:firstRow="0" w:lastRow="0" w:firstColumn="0" w:lastColumn="0" w:oddVBand="0" w:evenVBand="0" w:oddHBand="1" w:evenHBand="0" w:firstRowFirstColumn="0" w:firstRowLastColumn="0" w:lastRowFirstColumn="0" w:lastRowLastColumn="0"/>
            </w:pPr>
          </w:p>
        </w:tc>
        <w:tc>
          <w:tcPr>
            <w:tcW w:w="2295" w:type="dxa"/>
          </w:tcPr>
          <w:p w14:paraId="7CD7DE8F" w14:textId="77777777" w:rsidR="00571816" w:rsidRDefault="00571816" w:rsidP="003E0794">
            <w:pPr>
              <w:cnfStyle w:val="000000100000" w:firstRow="0" w:lastRow="0" w:firstColumn="0" w:lastColumn="0" w:oddVBand="0" w:evenVBand="0" w:oddHBand="1" w:evenHBand="0" w:firstRowFirstColumn="0" w:firstRowLastColumn="0" w:lastRowFirstColumn="0" w:lastRowLastColumn="0"/>
            </w:pPr>
          </w:p>
        </w:tc>
        <w:tc>
          <w:tcPr>
            <w:tcW w:w="1293" w:type="dxa"/>
          </w:tcPr>
          <w:p w14:paraId="008220AB" w14:textId="77777777" w:rsidR="00571816" w:rsidRPr="00FE1AB9" w:rsidRDefault="00571816" w:rsidP="003E0794">
            <w:pPr>
              <w:cnfStyle w:val="000000100000" w:firstRow="0" w:lastRow="0" w:firstColumn="0" w:lastColumn="0" w:oddVBand="0" w:evenVBand="0" w:oddHBand="1" w:evenHBand="0" w:firstRowFirstColumn="0" w:firstRowLastColumn="0" w:lastRowFirstColumn="0" w:lastRowLastColumn="0"/>
            </w:pPr>
          </w:p>
        </w:tc>
        <w:tc>
          <w:tcPr>
            <w:tcW w:w="1269" w:type="dxa"/>
          </w:tcPr>
          <w:p w14:paraId="1B2BF865" w14:textId="77777777" w:rsidR="00571816" w:rsidRPr="009A4DD9" w:rsidRDefault="00571816" w:rsidP="003E0794">
            <w:pPr>
              <w:cnfStyle w:val="000000100000" w:firstRow="0" w:lastRow="0" w:firstColumn="0" w:lastColumn="0" w:oddVBand="0" w:evenVBand="0" w:oddHBand="1" w:evenHBand="0" w:firstRowFirstColumn="0" w:firstRowLastColumn="0" w:lastRowFirstColumn="0" w:lastRowLastColumn="0"/>
            </w:pPr>
          </w:p>
        </w:tc>
        <w:tc>
          <w:tcPr>
            <w:tcW w:w="1274" w:type="dxa"/>
          </w:tcPr>
          <w:p w14:paraId="00E4FDFB" w14:textId="77777777" w:rsidR="00571816" w:rsidRDefault="00571816" w:rsidP="003E0794">
            <w:pPr>
              <w:cnfStyle w:val="000000100000" w:firstRow="0" w:lastRow="0" w:firstColumn="0" w:lastColumn="0" w:oddVBand="0" w:evenVBand="0" w:oddHBand="1" w:evenHBand="0" w:firstRowFirstColumn="0" w:firstRowLastColumn="0" w:lastRowFirstColumn="0" w:lastRowLastColumn="0"/>
            </w:pPr>
          </w:p>
        </w:tc>
      </w:tr>
      <w:tr w:rsidR="00A63ACC" w14:paraId="37BBA4EC"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7C40CEB6" w14:textId="244E6847" w:rsidR="00A63ACC" w:rsidRDefault="00A63ACC" w:rsidP="00A63ACC">
            <w:r>
              <w:t>25</w:t>
            </w:r>
          </w:p>
        </w:tc>
        <w:tc>
          <w:tcPr>
            <w:tcW w:w="2015" w:type="dxa"/>
          </w:tcPr>
          <w:p w14:paraId="5D471F04" w14:textId="00972B58" w:rsidR="00A63ACC" w:rsidRPr="006B3F3F" w:rsidRDefault="00A63ACC" w:rsidP="00A63ACC">
            <w:pPr>
              <w:cnfStyle w:val="000000000000" w:firstRow="0" w:lastRow="0" w:firstColumn="0" w:lastColumn="0" w:oddVBand="0" w:evenVBand="0" w:oddHBand="0" w:evenHBand="0" w:firstRowFirstColumn="0" w:firstRowLastColumn="0" w:lastRowFirstColumn="0" w:lastRowLastColumn="0"/>
            </w:pPr>
            <w:r w:rsidRPr="00617354">
              <w:t>adminLogin</w:t>
            </w:r>
          </w:p>
        </w:tc>
        <w:tc>
          <w:tcPr>
            <w:tcW w:w="2295" w:type="dxa"/>
          </w:tcPr>
          <w:p w14:paraId="0C7DC2E2" w14:textId="6F2BDDAA" w:rsidR="00A63ACC" w:rsidRDefault="00A63ACC" w:rsidP="00A63ACC">
            <w:pPr>
              <w:cnfStyle w:val="000000000000" w:firstRow="0" w:lastRow="0" w:firstColumn="0" w:lastColumn="0" w:oddVBand="0" w:evenVBand="0" w:oddHBand="0" w:evenHBand="0" w:firstRowFirstColumn="0" w:firstRowLastColumn="0" w:lastRowFirstColumn="0" w:lastRowLastColumn="0"/>
            </w:pPr>
            <w:r>
              <w:t>omar4,12341234Aa</w:t>
            </w:r>
          </w:p>
        </w:tc>
        <w:tc>
          <w:tcPr>
            <w:tcW w:w="1293" w:type="dxa"/>
          </w:tcPr>
          <w:p w14:paraId="4FAA1731" w14:textId="3CE3674E" w:rsidR="00A63ACC" w:rsidRPr="00FE1AB9" w:rsidRDefault="00A63ACC" w:rsidP="00A63ACC">
            <w:pPr>
              <w:cnfStyle w:val="000000000000" w:firstRow="0" w:lastRow="0" w:firstColumn="0" w:lastColumn="0" w:oddVBand="0" w:evenVBand="0" w:oddHBand="0" w:evenHBand="0" w:firstRowFirstColumn="0" w:firstRowLastColumn="0" w:lastRowFirstColumn="0" w:lastRowLastColumn="0"/>
            </w:pPr>
            <w:r>
              <w:t>True</w:t>
            </w:r>
          </w:p>
        </w:tc>
        <w:tc>
          <w:tcPr>
            <w:tcW w:w="1269" w:type="dxa"/>
          </w:tcPr>
          <w:p w14:paraId="4B488A64" w14:textId="2025129A" w:rsidR="00A63ACC" w:rsidRPr="009A4DD9" w:rsidRDefault="00A63ACC" w:rsidP="00A63ACC">
            <w:pPr>
              <w:cnfStyle w:val="000000000000" w:firstRow="0" w:lastRow="0" w:firstColumn="0" w:lastColumn="0" w:oddVBand="0" w:evenVBand="0" w:oddHBand="0" w:evenHBand="0" w:firstRowFirstColumn="0" w:firstRowLastColumn="0" w:lastRowFirstColumn="0" w:lastRowLastColumn="0"/>
            </w:pPr>
            <w:r>
              <w:t>True</w:t>
            </w:r>
          </w:p>
        </w:tc>
        <w:tc>
          <w:tcPr>
            <w:tcW w:w="1274" w:type="dxa"/>
          </w:tcPr>
          <w:p w14:paraId="38F20521" w14:textId="213F06D6"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1C469A">
              <w:t>Pass</w:t>
            </w:r>
          </w:p>
        </w:tc>
      </w:tr>
      <w:tr w:rsidR="00A63ACC" w14:paraId="5A566A7E"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34B2B4B9" w14:textId="6A095B3D" w:rsidR="00A63ACC" w:rsidRDefault="00A63ACC" w:rsidP="00A63ACC">
            <w:r>
              <w:t>26</w:t>
            </w:r>
          </w:p>
        </w:tc>
        <w:tc>
          <w:tcPr>
            <w:tcW w:w="2015" w:type="dxa"/>
          </w:tcPr>
          <w:p w14:paraId="46CBDF85" w14:textId="50E5E414" w:rsidR="00A63ACC" w:rsidRPr="006B3F3F" w:rsidRDefault="00A63ACC" w:rsidP="00A63ACC">
            <w:pPr>
              <w:cnfStyle w:val="000000100000" w:firstRow="0" w:lastRow="0" w:firstColumn="0" w:lastColumn="0" w:oddVBand="0" w:evenVBand="0" w:oddHBand="1" w:evenHBand="0" w:firstRowFirstColumn="0" w:firstRowLastColumn="0" w:lastRowFirstColumn="0" w:lastRowLastColumn="0"/>
            </w:pPr>
            <w:r w:rsidRPr="00617354">
              <w:t>adminLogin</w:t>
            </w:r>
          </w:p>
        </w:tc>
        <w:tc>
          <w:tcPr>
            <w:tcW w:w="2295" w:type="dxa"/>
          </w:tcPr>
          <w:p w14:paraId="164AC1A4" w14:textId="22DA021F"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B746F9">
              <w:t>o</w:t>
            </w:r>
            <w:r>
              <w:t>mar</w:t>
            </w:r>
            <w:r w:rsidRPr="00B746F9">
              <w:t>4,1234</w:t>
            </w:r>
            <w:r>
              <w:t>1234AA</w:t>
            </w:r>
          </w:p>
        </w:tc>
        <w:tc>
          <w:tcPr>
            <w:tcW w:w="1293" w:type="dxa"/>
          </w:tcPr>
          <w:p w14:paraId="4CF37FA1" w14:textId="55F182E1" w:rsidR="00A63ACC" w:rsidRPr="00FE1AB9" w:rsidRDefault="00A63ACC" w:rsidP="00A63ACC">
            <w:pPr>
              <w:cnfStyle w:val="000000100000" w:firstRow="0" w:lastRow="0" w:firstColumn="0" w:lastColumn="0" w:oddVBand="0" w:evenVBand="0" w:oddHBand="1" w:evenHBand="0" w:firstRowFirstColumn="0" w:firstRowLastColumn="0" w:lastRowFirstColumn="0" w:lastRowLastColumn="0"/>
            </w:pPr>
            <w:r>
              <w:t xml:space="preserve">False </w:t>
            </w:r>
          </w:p>
        </w:tc>
        <w:tc>
          <w:tcPr>
            <w:tcW w:w="1269" w:type="dxa"/>
          </w:tcPr>
          <w:p w14:paraId="34740F2B" w14:textId="2991856C" w:rsidR="00A63ACC" w:rsidRPr="009A4DD9" w:rsidRDefault="00A63ACC" w:rsidP="00A63ACC">
            <w:pPr>
              <w:cnfStyle w:val="000000100000" w:firstRow="0" w:lastRow="0" w:firstColumn="0" w:lastColumn="0" w:oddVBand="0" w:evenVBand="0" w:oddHBand="1" w:evenHBand="0" w:firstRowFirstColumn="0" w:firstRowLastColumn="0" w:lastRowFirstColumn="0" w:lastRowLastColumn="0"/>
            </w:pPr>
            <w:r w:rsidRPr="009A4DD9">
              <w:t xml:space="preserve">False </w:t>
            </w:r>
          </w:p>
        </w:tc>
        <w:tc>
          <w:tcPr>
            <w:tcW w:w="1274" w:type="dxa"/>
          </w:tcPr>
          <w:p w14:paraId="6376A9A1" w14:textId="09F5FB50"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1C469A">
              <w:t>Pass</w:t>
            </w:r>
          </w:p>
        </w:tc>
      </w:tr>
      <w:tr w:rsidR="00A63ACC" w14:paraId="3F523936"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404037EB" w14:textId="48561BDB" w:rsidR="00A63ACC" w:rsidRDefault="00A63ACC" w:rsidP="00A63ACC">
            <w:r>
              <w:t>27</w:t>
            </w:r>
          </w:p>
        </w:tc>
        <w:tc>
          <w:tcPr>
            <w:tcW w:w="2015" w:type="dxa"/>
          </w:tcPr>
          <w:p w14:paraId="7AAE0B88" w14:textId="102DEA8B" w:rsidR="00A63ACC" w:rsidRPr="006B3F3F" w:rsidRDefault="00A63ACC" w:rsidP="00A63ACC">
            <w:pPr>
              <w:cnfStyle w:val="000000000000" w:firstRow="0" w:lastRow="0" w:firstColumn="0" w:lastColumn="0" w:oddVBand="0" w:evenVBand="0" w:oddHBand="0" w:evenHBand="0" w:firstRowFirstColumn="0" w:firstRowLastColumn="0" w:lastRowFirstColumn="0" w:lastRowLastColumn="0"/>
            </w:pPr>
            <w:r w:rsidRPr="00617354">
              <w:t>adminLogin</w:t>
            </w:r>
          </w:p>
        </w:tc>
        <w:tc>
          <w:tcPr>
            <w:tcW w:w="2295" w:type="dxa"/>
          </w:tcPr>
          <w:p w14:paraId="01FD6675" w14:textId="54C2C8D5"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B746F9">
              <w:t>o</w:t>
            </w:r>
            <w:r>
              <w:t>mar</w:t>
            </w:r>
            <w:r w:rsidRPr="00B746F9">
              <w:t>4,123</w:t>
            </w:r>
            <w:r>
              <w:t>41234A</w:t>
            </w:r>
          </w:p>
        </w:tc>
        <w:tc>
          <w:tcPr>
            <w:tcW w:w="1293" w:type="dxa"/>
          </w:tcPr>
          <w:p w14:paraId="71504854" w14:textId="20F312B3" w:rsidR="00A63ACC" w:rsidRPr="00FE1AB9" w:rsidRDefault="00A63ACC" w:rsidP="00A63ACC">
            <w:pPr>
              <w:cnfStyle w:val="000000000000" w:firstRow="0" w:lastRow="0" w:firstColumn="0" w:lastColumn="0" w:oddVBand="0" w:evenVBand="0" w:oddHBand="0" w:evenHBand="0" w:firstRowFirstColumn="0" w:firstRowLastColumn="0" w:lastRowFirstColumn="0" w:lastRowLastColumn="0"/>
            </w:pPr>
            <w:r w:rsidRPr="00FE1AB9">
              <w:t xml:space="preserve">False </w:t>
            </w:r>
          </w:p>
        </w:tc>
        <w:tc>
          <w:tcPr>
            <w:tcW w:w="1269" w:type="dxa"/>
          </w:tcPr>
          <w:p w14:paraId="2FF3B6B4" w14:textId="1CBE7A46" w:rsidR="00A63ACC" w:rsidRPr="009A4DD9" w:rsidRDefault="00A63ACC" w:rsidP="00A63ACC">
            <w:pPr>
              <w:cnfStyle w:val="000000000000" w:firstRow="0" w:lastRow="0" w:firstColumn="0" w:lastColumn="0" w:oddVBand="0" w:evenVBand="0" w:oddHBand="0" w:evenHBand="0" w:firstRowFirstColumn="0" w:firstRowLastColumn="0" w:lastRowFirstColumn="0" w:lastRowLastColumn="0"/>
            </w:pPr>
            <w:r w:rsidRPr="009A4DD9">
              <w:t xml:space="preserve">False </w:t>
            </w:r>
          </w:p>
        </w:tc>
        <w:tc>
          <w:tcPr>
            <w:tcW w:w="1274" w:type="dxa"/>
          </w:tcPr>
          <w:p w14:paraId="33B4EF6F" w14:textId="3CB6EF0D"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1C469A">
              <w:t>Pass</w:t>
            </w:r>
          </w:p>
        </w:tc>
      </w:tr>
      <w:tr w:rsidR="00A63ACC" w14:paraId="5B7A0795"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506995D2" w14:textId="4534E600" w:rsidR="00A63ACC" w:rsidRDefault="00A63ACC" w:rsidP="00A63ACC">
            <w:r>
              <w:t>28</w:t>
            </w:r>
          </w:p>
        </w:tc>
        <w:tc>
          <w:tcPr>
            <w:tcW w:w="2015" w:type="dxa"/>
          </w:tcPr>
          <w:p w14:paraId="7DA584E2" w14:textId="1AF4549D" w:rsidR="00A63ACC" w:rsidRPr="006B3F3F" w:rsidRDefault="00A63ACC" w:rsidP="00A63ACC">
            <w:pPr>
              <w:cnfStyle w:val="000000100000" w:firstRow="0" w:lastRow="0" w:firstColumn="0" w:lastColumn="0" w:oddVBand="0" w:evenVBand="0" w:oddHBand="1" w:evenHBand="0" w:firstRowFirstColumn="0" w:firstRowLastColumn="0" w:lastRowFirstColumn="0" w:lastRowLastColumn="0"/>
            </w:pPr>
            <w:r w:rsidRPr="00617354">
              <w:t>adminLogin</w:t>
            </w:r>
          </w:p>
        </w:tc>
        <w:tc>
          <w:tcPr>
            <w:tcW w:w="2295" w:type="dxa"/>
          </w:tcPr>
          <w:p w14:paraId="51E7CC02" w14:textId="0EEAC2D6"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B746F9">
              <w:t>o</w:t>
            </w:r>
            <w:r>
              <w:t>mar</w:t>
            </w:r>
            <w:r w:rsidRPr="00B746F9">
              <w:t>4,</w:t>
            </w:r>
            <w:r>
              <w:t xml:space="preserve"> Empty</w:t>
            </w:r>
          </w:p>
        </w:tc>
        <w:tc>
          <w:tcPr>
            <w:tcW w:w="1293" w:type="dxa"/>
          </w:tcPr>
          <w:p w14:paraId="448A56F2" w14:textId="64C71D27" w:rsidR="00A63ACC" w:rsidRPr="00FE1AB9" w:rsidRDefault="00A63ACC" w:rsidP="00A63ACC">
            <w:pPr>
              <w:cnfStyle w:val="000000100000" w:firstRow="0" w:lastRow="0" w:firstColumn="0" w:lastColumn="0" w:oddVBand="0" w:evenVBand="0" w:oddHBand="1" w:evenHBand="0" w:firstRowFirstColumn="0" w:firstRowLastColumn="0" w:lastRowFirstColumn="0" w:lastRowLastColumn="0"/>
            </w:pPr>
            <w:r w:rsidRPr="00FE1AB9">
              <w:t xml:space="preserve">False </w:t>
            </w:r>
          </w:p>
        </w:tc>
        <w:tc>
          <w:tcPr>
            <w:tcW w:w="1269" w:type="dxa"/>
          </w:tcPr>
          <w:p w14:paraId="0A36632D" w14:textId="7D753134" w:rsidR="00A63ACC" w:rsidRPr="009A4DD9" w:rsidRDefault="00A63ACC" w:rsidP="00A63ACC">
            <w:pPr>
              <w:cnfStyle w:val="000000100000" w:firstRow="0" w:lastRow="0" w:firstColumn="0" w:lastColumn="0" w:oddVBand="0" w:evenVBand="0" w:oddHBand="1" w:evenHBand="0" w:firstRowFirstColumn="0" w:firstRowLastColumn="0" w:lastRowFirstColumn="0" w:lastRowLastColumn="0"/>
            </w:pPr>
            <w:r w:rsidRPr="009A4DD9">
              <w:t xml:space="preserve">False </w:t>
            </w:r>
          </w:p>
        </w:tc>
        <w:tc>
          <w:tcPr>
            <w:tcW w:w="1274" w:type="dxa"/>
          </w:tcPr>
          <w:p w14:paraId="63875FFB" w14:textId="50FD8809"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1C469A">
              <w:t>Pass</w:t>
            </w:r>
          </w:p>
        </w:tc>
      </w:tr>
      <w:tr w:rsidR="00A63ACC" w14:paraId="17707BB8"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7381D271" w14:textId="57B49A23" w:rsidR="00A63ACC" w:rsidRDefault="00A63ACC" w:rsidP="00A63ACC">
            <w:r>
              <w:t>29</w:t>
            </w:r>
          </w:p>
        </w:tc>
        <w:tc>
          <w:tcPr>
            <w:tcW w:w="2015" w:type="dxa"/>
          </w:tcPr>
          <w:p w14:paraId="567327CB" w14:textId="1A783EEB" w:rsidR="00A63ACC" w:rsidRPr="006B3F3F" w:rsidRDefault="00A63ACC" w:rsidP="00A63ACC">
            <w:pPr>
              <w:cnfStyle w:val="000000000000" w:firstRow="0" w:lastRow="0" w:firstColumn="0" w:lastColumn="0" w:oddVBand="0" w:evenVBand="0" w:oddHBand="0" w:evenHBand="0" w:firstRowFirstColumn="0" w:firstRowLastColumn="0" w:lastRowFirstColumn="0" w:lastRowLastColumn="0"/>
            </w:pPr>
            <w:r w:rsidRPr="00617354">
              <w:t>adminLogin</w:t>
            </w:r>
          </w:p>
        </w:tc>
        <w:tc>
          <w:tcPr>
            <w:tcW w:w="2295" w:type="dxa"/>
          </w:tcPr>
          <w:p w14:paraId="1ACA8292" w14:textId="6D1D7159" w:rsidR="00A63ACC" w:rsidRDefault="00A63ACC" w:rsidP="00A63ACC">
            <w:pPr>
              <w:cnfStyle w:val="000000000000" w:firstRow="0" w:lastRow="0" w:firstColumn="0" w:lastColumn="0" w:oddVBand="0" w:evenVBand="0" w:oddHBand="0" w:evenHBand="0" w:firstRowFirstColumn="0" w:firstRowLastColumn="0" w:lastRowFirstColumn="0" w:lastRowLastColumn="0"/>
            </w:pPr>
            <w:r>
              <w:t>Omar</w:t>
            </w:r>
            <w:r w:rsidRPr="00B746F9">
              <w:t>4,1234</w:t>
            </w:r>
            <w:r>
              <w:t>1234A</w:t>
            </w:r>
            <w:r w:rsidRPr="00B746F9">
              <w:t>a</w:t>
            </w:r>
          </w:p>
        </w:tc>
        <w:tc>
          <w:tcPr>
            <w:tcW w:w="1293" w:type="dxa"/>
          </w:tcPr>
          <w:p w14:paraId="65FFDD20" w14:textId="1312BB2E" w:rsidR="00A63ACC" w:rsidRPr="00FE1AB9" w:rsidRDefault="00A63ACC" w:rsidP="00A63ACC">
            <w:pPr>
              <w:cnfStyle w:val="000000000000" w:firstRow="0" w:lastRow="0" w:firstColumn="0" w:lastColumn="0" w:oddVBand="0" w:evenVBand="0" w:oddHBand="0" w:evenHBand="0" w:firstRowFirstColumn="0" w:firstRowLastColumn="0" w:lastRowFirstColumn="0" w:lastRowLastColumn="0"/>
            </w:pPr>
            <w:r w:rsidRPr="00FE1AB9">
              <w:t xml:space="preserve">False </w:t>
            </w:r>
          </w:p>
        </w:tc>
        <w:tc>
          <w:tcPr>
            <w:tcW w:w="1269" w:type="dxa"/>
          </w:tcPr>
          <w:p w14:paraId="23D2F669" w14:textId="2BF93473" w:rsidR="00A63ACC" w:rsidRPr="009A4DD9" w:rsidRDefault="00A63ACC" w:rsidP="00A63ACC">
            <w:pPr>
              <w:cnfStyle w:val="000000000000" w:firstRow="0" w:lastRow="0" w:firstColumn="0" w:lastColumn="0" w:oddVBand="0" w:evenVBand="0" w:oddHBand="0" w:evenHBand="0" w:firstRowFirstColumn="0" w:firstRowLastColumn="0" w:lastRowFirstColumn="0" w:lastRowLastColumn="0"/>
            </w:pPr>
            <w:r w:rsidRPr="009A4DD9">
              <w:t xml:space="preserve">False </w:t>
            </w:r>
          </w:p>
        </w:tc>
        <w:tc>
          <w:tcPr>
            <w:tcW w:w="1274" w:type="dxa"/>
          </w:tcPr>
          <w:p w14:paraId="6F43CF31" w14:textId="29589198"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1C469A">
              <w:t>Pass</w:t>
            </w:r>
          </w:p>
        </w:tc>
      </w:tr>
      <w:tr w:rsidR="00A63ACC" w14:paraId="5527D754"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5147117E" w14:textId="37F4C492" w:rsidR="00A63ACC" w:rsidRDefault="00A63ACC" w:rsidP="00A63ACC">
            <w:r>
              <w:t>30</w:t>
            </w:r>
          </w:p>
        </w:tc>
        <w:tc>
          <w:tcPr>
            <w:tcW w:w="2015" w:type="dxa"/>
          </w:tcPr>
          <w:p w14:paraId="2E76EBD6" w14:textId="35F1059A" w:rsidR="00A63ACC" w:rsidRPr="006B3F3F" w:rsidRDefault="00A63ACC" w:rsidP="00A63ACC">
            <w:pPr>
              <w:cnfStyle w:val="000000100000" w:firstRow="0" w:lastRow="0" w:firstColumn="0" w:lastColumn="0" w:oddVBand="0" w:evenVBand="0" w:oddHBand="1" w:evenHBand="0" w:firstRowFirstColumn="0" w:firstRowLastColumn="0" w:lastRowFirstColumn="0" w:lastRowLastColumn="0"/>
            </w:pPr>
            <w:r w:rsidRPr="00617354">
              <w:t>adminLogin</w:t>
            </w:r>
          </w:p>
        </w:tc>
        <w:tc>
          <w:tcPr>
            <w:tcW w:w="2295" w:type="dxa"/>
          </w:tcPr>
          <w:p w14:paraId="23423B26" w14:textId="53148E07" w:rsidR="00A63ACC" w:rsidRDefault="00A63ACC" w:rsidP="00A63ACC">
            <w:pPr>
              <w:cnfStyle w:val="000000100000" w:firstRow="0" w:lastRow="0" w:firstColumn="0" w:lastColumn="0" w:oddVBand="0" w:evenVBand="0" w:oddHBand="1" w:evenHBand="0" w:firstRowFirstColumn="0" w:firstRowLastColumn="0" w:lastRowFirstColumn="0" w:lastRowLastColumn="0"/>
            </w:pPr>
            <w:r>
              <w:t>mm</w:t>
            </w:r>
            <w:r w:rsidRPr="00B746F9">
              <w:t>,1234</w:t>
            </w:r>
            <w:r>
              <w:t>1234A</w:t>
            </w:r>
            <w:r w:rsidRPr="00B746F9">
              <w:t>a</w:t>
            </w:r>
          </w:p>
        </w:tc>
        <w:tc>
          <w:tcPr>
            <w:tcW w:w="1293" w:type="dxa"/>
          </w:tcPr>
          <w:p w14:paraId="3EE3E271" w14:textId="5814DAFB" w:rsidR="00A63ACC" w:rsidRPr="00FE1AB9" w:rsidRDefault="00A63ACC" w:rsidP="00A63ACC">
            <w:pPr>
              <w:cnfStyle w:val="000000100000" w:firstRow="0" w:lastRow="0" w:firstColumn="0" w:lastColumn="0" w:oddVBand="0" w:evenVBand="0" w:oddHBand="1" w:evenHBand="0" w:firstRowFirstColumn="0" w:firstRowLastColumn="0" w:lastRowFirstColumn="0" w:lastRowLastColumn="0"/>
            </w:pPr>
            <w:r w:rsidRPr="00FE1AB9">
              <w:t xml:space="preserve">False </w:t>
            </w:r>
          </w:p>
        </w:tc>
        <w:tc>
          <w:tcPr>
            <w:tcW w:w="1269" w:type="dxa"/>
          </w:tcPr>
          <w:p w14:paraId="4772E763" w14:textId="2F860406" w:rsidR="00A63ACC" w:rsidRPr="009A4DD9" w:rsidRDefault="00A63ACC" w:rsidP="00A63ACC">
            <w:pPr>
              <w:cnfStyle w:val="000000100000" w:firstRow="0" w:lastRow="0" w:firstColumn="0" w:lastColumn="0" w:oddVBand="0" w:evenVBand="0" w:oddHBand="1" w:evenHBand="0" w:firstRowFirstColumn="0" w:firstRowLastColumn="0" w:lastRowFirstColumn="0" w:lastRowLastColumn="0"/>
            </w:pPr>
            <w:r w:rsidRPr="009A4DD9">
              <w:t xml:space="preserve">False </w:t>
            </w:r>
          </w:p>
        </w:tc>
        <w:tc>
          <w:tcPr>
            <w:tcW w:w="1274" w:type="dxa"/>
          </w:tcPr>
          <w:p w14:paraId="1E238EBE" w14:textId="45D64345"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1C469A">
              <w:t>Pass</w:t>
            </w:r>
          </w:p>
        </w:tc>
      </w:tr>
      <w:tr w:rsidR="00A63ACC" w14:paraId="416C15AE" w14:textId="77777777" w:rsidTr="00A662F2">
        <w:tc>
          <w:tcPr>
            <w:cnfStyle w:val="001000000000" w:firstRow="0" w:lastRow="0" w:firstColumn="1" w:lastColumn="0" w:oddVBand="0" w:evenVBand="0" w:oddHBand="0" w:evenHBand="0" w:firstRowFirstColumn="0" w:firstRowLastColumn="0" w:lastRowFirstColumn="0" w:lastRowLastColumn="0"/>
            <w:tcW w:w="1204" w:type="dxa"/>
          </w:tcPr>
          <w:p w14:paraId="747C9637" w14:textId="7CB1D1C5" w:rsidR="00A63ACC" w:rsidRDefault="00A63ACC" w:rsidP="00A63ACC">
            <w:r>
              <w:t>31</w:t>
            </w:r>
          </w:p>
        </w:tc>
        <w:tc>
          <w:tcPr>
            <w:tcW w:w="2015" w:type="dxa"/>
          </w:tcPr>
          <w:p w14:paraId="6A9BC0FA" w14:textId="33105FA6" w:rsidR="00A63ACC" w:rsidRPr="006B3F3F" w:rsidRDefault="00A63ACC" w:rsidP="00A63ACC">
            <w:pPr>
              <w:cnfStyle w:val="000000000000" w:firstRow="0" w:lastRow="0" w:firstColumn="0" w:lastColumn="0" w:oddVBand="0" w:evenVBand="0" w:oddHBand="0" w:evenHBand="0" w:firstRowFirstColumn="0" w:firstRowLastColumn="0" w:lastRowFirstColumn="0" w:lastRowLastColumn="0"/>
            </w:pPr>
            <w:r w:rsidRPr="00617354">
              <w:t>adminLogin</w:t>
            </w:r>
          </w:p>
        </w:tc>
        <w:tc>
          <w:tcPr>
            <w:tcW w:w="2295" w:type="dxa"/>
          </w:tcPr>
          <w:p w14:paraId="7447208B" w14:textId="206C0599" w:rsidR="00A63ACC" w:rsidRDefault="00A63ACC" w:rsidP="00A63ACC">
            <w:pPr>
              <w:cnfStyle w:val="000000000000" w:firstRow="0" w:lastRow="0" w:firstColumn="0" w:lastColumn="0" w:oddVBand="0" w:evenVBand="0" w:oddHBand="0" w:evenHBand="0" w:firstRowFirstColumn="0" w:firstRowLastColumn="0" w:lastRowFirstColumn="0" w:lastRowLastColumn="0"/>
            </w:pPr>
            <w:r>
              <w:t>Empty</w:t>
            </w:r>
            <w:r w:rsidRPr="00B746F9">
              <w:t>,1234</w:t>
            </w:r>
            <w:r>
              <w:t>1234A</w:t>
            </w:r>
            <w:r w:rsidRPr="00B746F9">
              <w:t>a</w:t>
            </w:r>
          </w:p>
        </w:tc>
        <w:tc>
          <w:tcPr>
            <w:tcW w:w="1293" w:type="dxa"/>
          </w:tcPr>
          <w:p w14:paraId="67B859A6" w14:textId="339D9623" w:rsidR="00A63ACC" w:rsidRPr="00FE1AB9" w:rsidRDefault="00A63ACC" w:rsidP="00A63ACC">
            <w:pPr>
              <w:cnfStyle w:val="000000000000" w:firstRow="0" w:lastRow="0" w:firstColumn="0" w:lastColumn="0" w:oddVBand="0" w:evenVBand="0" w:oddHBand="0" w:evenHBand="0" w:firstRowFirstColumn="0" w:firstRowLastColumn="0" w:lastRowFirstColumn="0" w:lastRowLastColumn="0"/>
            </w:pPr>
            <w:r w:rsidRPr="00FE1AB9">
              <w:t xml:space="preserve">False </w:t>
            </w:r>
          </w:p>
        </w:tc>
        <w:tc>
          <w:tcPr>
            <w:tcW w:w="1269" w:type="dxa"/>
          </w:tcPr>
          <w:p w14:paraId="2654178A" w14:textId="6484C7E2" w:rsidR="00A63ACC" w:rsidRPr="009A4DD9" w:rsidRDefault="00A63ACC" w:rsidP="00A63ACC">
            <w:pPr>
              <w:cnfStyle w:val="000000000000" w:firstRow="0" w:lastRow="0" w:firstColumn="0" w:lastColumn="0" w:oddVBand="0" w:evenVBand="0" w:oddHBand="0" w:evenHBand="0" w:firstRowFirstColumn="0" w:firstRowLastColumn="0" w:lastRowFirstColumn="0" w:lastRowLastColumn="0"/>
            </w:pPr>
            <w:r w:rsidRPr="009A4DD9">
              <w:t xml:space="preserve">False </w:t>
            </w:r>
          </w:p>
        </w:tc>
        <w:tc>
          <w:tcPr>
            <w:tcW w:w="1274" w:type="dxa"/>
          </w:tcPr>
          <w:p w14:paraId="0317C1A2" w14:textId="47DF79BE" w:rsidR="00A63ACC" w:rsidRDefault="00A63ACC" w:rsidP="00A63ACC">
            <w:pPr>
              <w:cnfStyle w:val="000000000000" w:firstRow="0" w:lastRow="0" w:firstColumn="0" w:lastColumn="0" w:oddVBand="0" w:evenVBand="0" w:oddHBand="0" w:evenHBand="0" w:firstRowFirstColumn="0" w:firstRowLastColumn="0" w:lastRowFirstColumn="0" w:lastRowLastColumn="0"/>
            </w:pPr>
            <w:r w:rsidRPr="001C469A">
              <w:t>Pass</w:t>
            </w:r>
          </w:p>
        </w:tc>
      </w:tr>
      <w:tr w:rsidR="00A63ACC" w14:paraId="104A6345" w14:textId="77777777" w:rsidTr="00A66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dxa"/>
          </w:tcPr>
          <w:p w14:paraId="6A888608" w14:textId="221DBFEA" w:rsidR="00A63ACC" w:rsidRDefault="00A63ACC" w:rsidP="00A63ACC">
            <w:r>
              <w:t>32</w:t>
            </w:r>
          </w:p>
        </w:tc>
        <w:tc>
          <w:tcPr>
            <w:tcW w:w="2015" w:type="dxa"/>
          </w:tcPr>
          <w:p w14:paraId="128ADF3D" w14:textId="58AC5022" w:rsidR="00A63ACC" w:rsidRPr="006B3F3F" w:rsidRDefault="00A63ACC" w:rsidP="00A63ACC">
            <w:pPr>
              <w:cnfStyle w:val="000000100000" w:firstRow="0" w:lastRow="0" w:firstColumn="0" w:lastColumn="0" w:oddVBand="0" w:evenVBand="0" w:oddHBand="1" w:evenHBand="0" w:firstRowFirstColumn="0" w:firstRowLastColumn="0" w:lastRowFirstColumn="0" w:lastRowLastColumn="0"/>
            </w:pPr>
            <w:r w:rsidRPr="00617354">
              <w:t>adminLogin</w:t>
            </w:r>
          </w:p>
        </w:tc>
        <w:tc>
          <w:tcPr>
            <w:tcW w:w="2295" w:type="dxa"/>
          </w:tcPr>
          <w:p w14:paraId="74A2E413" w14:textId="21BA59A5" w:rsidR="00A63ACC" w:rsidRDefault="00A63ACC" w:rsidP="00A63ACC">
            <w:pPr>
              <w:cnfStyle w:val="000000100000" w:firstRow="0" w:lastRow="0" w:firstColumn="0" w:lastColumn="0" w:oddVBand="0" w:evenVBand="0" w:oddHBand="1" w:evenHBand="0" w:firstRowFirstColumn="0" w:firstRowLastColumn="0" w:lastRowFirstColumn="0" w:lastRowLastColumn="0"/>
            </w:pPr>
            <w:r>
              <w:t>Empty, Empty</w:t>
            </w:r>
          </w:p>
        </w:tc>
        <w:tc>
          <w:tcPr>
            <w:tcW w:w="1293" w:type="dxa"/>
          </w:tcPr>
          <w:p w14:paraId="2814A098" w14:textId="00A55DF9" w:rsidR="00A63ACC" w:rsidRPr="00FE1AB9" w:rsidRDefault="00A63ACC" w:rsidP="00A63ACC">
            <w:pPr>
              <w:cnfStyle w:val="000000100000" w:firstRow="0" w:lastRow="0" w:firstColumn="0" w:lastColumn="0" w:oddVBand="0" w:evenVBand="0" w:oddHBand="1" w:evenHBand="0" w:firstRowFirstColumn="0" w:firstRowLastColumn="0" w:lastRowFirstColumn="0" w:lastRowLastColumn="0"/>
            </w:pPr>
            <w:r w:rsidRPr="00FE1AB9">
              <w:t xml:space="preserve">False </w:t>
            </w:r>
          </w:p>
        </w:tc>
        <w:tc>
          <w:tcPr>
            <w:tcW w:w="1269" w:type="dxa"/>
          </w:tcPr>
          <w:p w14:paraId="3A61AC14" w14:textId="6152D542" w:rsidR="00A63ACC" w:rsidRPr="009A4DD9" w:rsidRDefault="00A63ACC" w:rsidP="00A63ACC">
            <w:pPr>
              <w:cnfStyle w:val="000000100000" w:firstRow="0" w:lastRow="0" w:firstColumn="0" w:lastColumn="0" w:oddVBand="0" w:evenVBand="0" w:oddHBand="1" w:evenHBand="0" w:firstRowFirstColumn="0" w:firstRowLastColumn="0" w:lastRowFirstColumn="0" w:lastRowLastColumn="0"/>
            </w:pPr>
            <w:r w:rsidRPr="009A4DD9">
              <w:t xml:space="preserve">False </w:t>
            </w:r>
          </w:p>
        </w:tc>
        <w:tc>
          <w:tcPr>
            <w:tcW w:w="1274" w:type="dxa"/>
          </w:tcPr>
          <w:p w14:paraId="50135255" w14:textId="634E5965" w:rsidR="00A63ACC" w:rsidRDefault="00A63ACC" w:rsidP="00A63ACC">
            <w:pPr>
              <w:cnfStyle w:val="000000100000" w:firstRow="0" w:lastRow="0" w:firstColumn="0" w:lastColumn="0" w:oddVBand="0" w:evenVBand="0" w:oddHBand="1" w:evenHBand="0" w:firstRowFirstColumn="0" w:firstRowLastColumn="0" w:lastRowFirstColumn="0" w:lastRowLastColumn="0"/>
            </w:pPr>
            <w:r w:rsidRPr="001C469A">
              <w:t>Pass</w:t>
            </w:r>
          </w:p>
        </w:tc>
      </w:tr>
    </w:tbl>
    <w:p w14:paraId="63A2A63F" w14:textId="77777777" w:rsidR="001C37C7" w:rsidRDefault="001C37C7" w:rsidP="00EA103E">
      <w:pPr>
        <w:rPr>
          <w:b/>
          <w:bCs/>
        </w:rPr>
      </w:pPr>
      <w:bookmarkStart w:id="0" w:name="_Toc157741824"/>
    </w:p>
    <w:p w14:paraId="03C69B9E" w14:textId="3BEDDAD5" w:rsidR="00EA103E" w:rsidRDefault="00A662F2" w:rsidP="00EA103E">
      <w:pPr>
        <w:rPr>
          <w:b/>
          <w:bCs/>
        </w:rPr>
      </w:pPr>
      <w:r>
        <w:rPr>
          <w:b/>
          <w:bCs/>
        </w:rPr>
        <w:t>J</w:t>
      </w:r>
      <w:r w:rsidR="00EA103E" w:rsidRPr="00EA103E">
        <w:rPr>
          <w:b/>
          <w:bCs/>
        </w:rPr>
        <w:t>Unit testing implementation</w:t>
      </w:r>
      <w:bookmarkEnd w:id="0"/>
      <w:r w:rsidR="00EA103E">
        <w:rPr>
          <w:b/>
          <w:bCs/>
        </w:rPr>
        <w:t>:</w:t>
      </w:r>
    </w:p>
    <w:p w14:paraId="46F18E1C" w14:textId="018EEBDF" w:rsidR="001C37C7" w:rsidRDefault="001C37C7" w:rsidP="001C37C7">
      <w:r w:rsidRPr="00A671F0">
        <w:t>customerLogin</w:t>
      </w:r>
      <w:r>
        <w:t xml:space="preserve"> Function:</w:t>
      </w:r>
    </w:p>
    <w:p w14:paraId="5EF1A84F" w14:textId="5EDB096D" w:rsidR="001C37C7" w:rsidRDefault="002E36CD" w:rsidP="003216F8">
      <w:pPr>
        <w:rPr>
          <w:rtl/>
        </w:rPr>
      </w:pPr>
      <w:r w:rsidRPr="002E36CD">
        <w:rPr>
          <w:noProof/>
        </w:rPr>
        <w:drawing>
          <wp:inline distT="0" distB="0" distL="0" distR="0" wp14:anchorId="7B0A154D" wp14:editId="4271892B">
            <wp:extent cx="4869873" cy="4155000"/>
            <wp:effectExtent l="0" t="0" r="6985" b="0"/>
            <wp:docPr id="138843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37182" name=""/>
                    <pic:cNvPicPr/>
                  </pic:nvPicPr>
                  <pic:blipFill>
                    <a:blip r:embed="rId19"/>
                    <a:stretch>
                      <a:fillRect/>
                    </a:stretch>
                  </pic:blipFill>
                  <pic:spPr>
                    <a:xfrm>
                      <a:off x="0" y="0"/>
                      <a:ext cx="4880498" cy="4164065"/>
                    </a:xfrm>
                    <a:prstGeom prst="rect">
                      <a:avLst/>
                    </a:prstGeom>
                  </pic:spPr>
                </pic:pic>
              </a:graphicData>
            </a:graphic>
          </wp:inline>
        </w:drawing>
      </w:r>
    </w:p>
    <w:p w14:paraId="3B6B4000" w14:textId="77777777" w:rsidR="00835354" w:rsidRDefault="00835354" w:rsidP="003216F8"/>
    <w:p w14:paraId="71ED5FF0" w14:textId="3EEF6EA9" w:rsidR="00EA103E" w:rsidRPr="00EA103E" w:rsidRDefault="00267E50" w:rsidP="00EA103E">
      <w:pPr>
        <w:rPr>
          <w:b/>
          <w:bCs/>
        </w:rPr>
      </w:pPr>
      <w:r w:rsidRPr="00D6192C">
        <w:lastRenderedPageBreak/>
        <w:t>rentalAgentLogin</w:t>
      </w:r>
      <w:r>
        <w:t xml:space="preserve"> Function:</w:t>
      </w:r>
    </w:p>
    <w:p w14:paraId="7F7E94A5" w14:textId="52D0418C" w:rsidR="00B53958" w:rsidRDefault="002E36CD" w:rsidP="00B53958">
      <w:r w:rsidRPr="002E36CD">
        <w:rPr>
          <w:noProof/>
        </w:rPr>
        <w:drawing>
          <wp:inline distT="0" distB="0" distL="0" distR="0" wp14:anchorId="1A6F7CA4" wp14:editId="1AD4D8F1">
            <wp:extent cx="4173956" cy="3539836"/>
            <wp:effectExtent l="0" t="0" r="0" b="3810"/>
            <wp:docPr id="184411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19845" name=""/>
                    <pic:cNvPicPr/>
                  </pic:nvPicPr>
                  <pic:blipFill>
                    <a:blip r:embed="rId20"/>
                    <a:stretch>
                      <a:fillRect/>
                    </a:stretch>
                  </pic:blipFill>
                  <pic:spPr>
                    <a:xfrm>
                      <a:off x="0" y="0"/>
                      <a:ext cx="4187125" cy="3551004"/>
                    </a:xfrm>
                    <a:prstGeom prst="rect">
                      <a:avLst/>
                    </a:prstGeom>
                  </pic:spPr>
                </pic:pic>
              </a:graphicData>
            </a:graphic>
          </wp:inline>
        </w:drawing>
      </w:r>
    </w:p>
    <w:p w14:paraId="64093D81" w14:textId="17240EAE" w:rsidR="001C37C7" w:rsidRDefault="001C37C7" w:rsidP="00B53958">
      <w:r w:rsidRPr="006B3F3F">
        <w:t>maintenanceLogin</w:t>
      </w:r>
      <w:r>
        <w:t xml:space="preserve"> Function:</w:t>
      </w:r>
    </w:p>
    <w:p w14:paraId="64B7F014" w14:textId="4577DD2C" w:rsidR="001C37C7" w:rsidRDefault="002E36CD" w:rsidP="00B53958">
      <w:r w:rsidRPr="002E36CD">
        <w:rPr>
          <w:noProof/>
        </w:rPr>
        <w:drawing>
          <wp:inline distT="0" distB="0" distL="0" distR="0" wp14:anchorId="226CB5BB" wp14:editId="79F91B2F">
            <wp:extent cx="4172480" cy="3747655"/>
            <wp:effectExtent l="0" t="0" r="0" b="5715"/>
            <wp:docPr id="173272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24617" name=""/>
                    <pic:cNvPicPr/>
                  </pic:nvPicPr>
                  <pic:blipFill>
                    <a:blip r:embed="rId21"/>
                    <a:stretch>
                      <a:fillRect/>
                    </a:stretch>
                  </pic:blipFill>
                  <pic:spPr>
                    <a:xfrm>
                      <a:off x="0" y="0"/>
                      <a:ext cx="4185507" cy="3759356"/>
                    </a:xfrm>
                    <a:prstGeom prst="rect">
                      <a:avLst/>
                    </a:prstGeom>
                  </pic:spPr>
                </pic:pic>
              </a:graphicData>
            </a:graphic>
          </wp:inline>
        </w:drawing>
      </w:r>
    </w:p>
    <w:p w14:paraId="5EBE2071" w14:textId="24D8966A" w:rsidR="001C37C7" w:rsidRDefault="001C37C7" w:rsidP="001C37C7">
      <w:r w:rsidRPr="00617354">
        <w:lastRenderedPageBreak/>
        <w:t>adminLogin</w:t>
      </w:r>
      <w:r>
        <w:t xml:space="preserve"> Function:</w:t>
      </w:r>
    </w:p>
    <w:p w14:paraId="7389A4AE" w14:textId="39075387" w:rsidR="001C37C7" w:rsidRDefault="00E46D32" w:rsidP="001C37C7">
      <w:r w:rsidRPr="00E46D32">
        <w:rPr>
          <w:noProof/>
        </w:rPr>
        <w:drawing>
          <wp:inline distT="0" distB="0" distL="0" distR="0" wp14:anchorId="691C4313" wp14:editId="699510C7">
            <wp:extent cx="4606636" cy="4099709"/>
            <wp:effectExtent l="0" t="0" r="3810" b="0"/>
            <wp:docPr id="38905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55665" name=""/>
                    <pic:cNvPicPr/>
                  </pic:nvPicPr>
                  <pic:blipFill>
                    <a:blip r:embed="rId22"/>
                    <a:stretch>
                      <a:fillRect/>
                    </a:stretch>
                  </pic:blipFill>
                  <pic:spPr>
                    <a:xfrm>
                      <a:off x="0" y="0"/>
                      <a:ext cx="4624684" cy="4115771"/>
                    </a:xfrm>
                    <a:prstGeom prst="rect">
                      <a:avLst/>
                    </a:prstGeom>
                  </pic:spPr>
                </pic:pic>
              </a:graphicData>
            </a:graphic>
          </wp:inline>
        </w:drawing>
      </w:r>
    </w:p>
    <w:p w14:paraId="04CE3387" w14:textId="1CA16D21" w:rsidR="007C3F51" w:rsidRDefault="007C3F51" w:rsidP="001C37C7">
      <w:r>
        <w:t>Test all funtions:</w:t>
      </w:r>
    </w:p>
    <w:p w14:paraId="0FDF049C" w14:textId="3F30EFE0" w:rsidR="00E46D32" w:rsidRDefault="00E46D32" w:rsidP="00AD45EC">
      <w:r w:rsidRPr="00E46D32">
        <w:rPr>
          <w:noProof/>
        </w:rPr>
        <w:drawing>
          <wp:inline distT="0" distB="0" distL="0" distR="0" wp14:anchorId="238431E5" wp14:editId="2F594907">
            <wp:extent cx="4706388" cy="3352800"/>
            <wp:effectExtent l="0" t="0" r="0" b="0"/>
            <wp:docPr id="30609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96685" name=""/>
                    <pic:cNvPicPr/>
                  </pic:nvPicPr>
                  <pic:blipFill>
                    <a:blip r:embed="rId23"/>
                    <a:stretch>
                      <a:fillRect/>
                    </a:stretch>
                  </pic:blipFill>
                  <pic:spPr>
                    <a:xfrm>
                      <a:off x="0" y="0"/>
                      <a:ext cx="4729185" cy="3369040"/>
                    </a:xfrm>
                    <a:prstGeom prst="rect">
                      <a:avLst/>
                    </a:prstGeom>
                  </pic:spPr>
                </pic:pic>
              </a:graphicData>
            </a:graphic>
          </wp:inline>
        </w:drawing>
      </w:r>
    </w:p>
    <w:p w14:paraId="724DB8A7" w14:textId="75BEABBA" w:rsidR="00E46D32" w:rsidRDefault="00E46D32" w:rsidP="001C37C7">
      <w:r w:rsidRPr="00E46D32">
        <w:lastRenderedPageBreak/>
        <w:t>The result of integration testing to login for Customer and register customer:</w:t>
      </w:r>
    </w:p>
    <w:p w14:paraId="56369714" w14:textId="7371F36D" w:rsidR="005F1377" w:rsidRDefault="00E46D32" w:rsidP="006A4A27">
      <w:pPr>
        <w:rPr>
          <w:rtl/>
        </w:rPr>
      </w:pPr>
      <w:r w:rsidRPr="00E46D32">
        <w:rPr>
          <w:noProof/>
        </w:rPr>
        <w:drawing>
          <wp:inline distT="0" distB="0" distL="0" distR="0" wp14:anchorId="11618740" wp14:editId="2736E2B8">
            <wp:extent cx="4578350" cy="7702550"/>
            <wp:effectExtent l="0" t="0" r="0" b="0"/>
            <wp:docPr id="9854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7679" name=""/>
                    <pic:cNvPicPr/>
                  </pic:nvPicPr>
                  <pic:blipFill>
                    <a:blip r:embed="rId24"/>
                    <a:stretch>
                      <a:fillRect/>
                    </a:stretch>
                  </pic:blipFill>
                  <pic:spPr>
                    <a:xfrm>
                      <a:off x="0" y="0"/>
                      <a:ext cx="4578350" cy="7702550"/>
                    </a:xfrm>
                    <a:prstGeom prst="rect">
                      <a:avLst/>
                    </a:prstGeom>
                  </pic:spPr>
                </pic:pic>
              </a:graphicData>
            </a:graphic>
          </wp:inline>
        </w:drawing>
      </w:r>
    </w:p>
    <w:p w14:paraId="5FB80895" w14:textId="31183B70" w:rsidR="006A4A27" w:rsidRDefault="005A0225" w:rsidP="006A4A27">
      <w:pPr>
        <w:pStyle w:val="Heading1"/>
        <w:rPr>
          <w:rtl/>
        </w:rPr>
      </w:pPr>
      <w:r>
        <w:lastRenderedPageBreak/>
        <w:t>S</w:t>
      </w:r>
      <w:r w:rsidR="006A4A27" w:rsidRPr="006A4A27">
        <w:t xml:space="preserve">ecurity </w:t>
      </w:r>
      <w:r w:rsidR="00391A7B">
        <w:t>T</w:t>
      </w:r>
      <w:r w:rsidR="006A4A27" w:rsidRPr="006A4A27">
        <w:t>esting</w:t>
      </w:r>
    </w:p>
    <w:p w14:paraId="0DF5898C" w14:textId="329A559B" w:rsidR="00391F44" w:rsidRDefault="00391F44" w:rsidP="00391F44">
      <w:pPr>
        <w:rPr>
          <w:lang w:bidi="ar-JO"/>
        </w:rPr>
      </w:pPr>
      <w:r>
        <w:rPr>
          <w:lang w:bidi="ar-JO"/>
        </w:rPr>
        <w:t>Security Testing is a process aimed at identifying system weaknesses and ensuring the system is protected against potential attacks and threats. It aims to guarantee the system's ability to handle various types of cyber threats. This type of testing focuses on uncovering security vulnerabilities that could be exploited. These tests offer several benefits:</w:t>
      </w:r>
    </w:p>
    <w:p w14:paraId="198911E9" w14:textId="77777777" w:rsidR="00391F44" w:rsidRDefault="00391F44" w:rsidP="00391F44">
      <w:pPr>
        <w:pStyle w:val="ListParagraph"/>
        <w:numPr>
          <w:ilvl w:val="0"/>
          <w:numId w:val="27"/>
        </w:numPr>
        <w:rPr>
          <w:lang w:bidi="ar-JO"/>
        </w:rPr>
      </w:pPr>
      <w:r>
        <w:rPr>
          <w:lang w:bidi="ar-JO"/>
        </w:rPr>
        <w:t>Reducing security risks</w:t>
      </w:r>
    </w:p>
    <w:p w14:paraId="2FD192DF" w14:textId="77777777" w:rsidR="00391F44" w:rsidRDefault="00391F44" w:rsidP="00391F44">
      <w:pPr>
        <w:pStyle w:val="ListParagraph"/>
        <w:numPr>
          <w:ilvl w:val="0"/>
          <w:numId w:val="27"/>
        </w:numPr>
        <w:rPr>
          <w:lang w:bidi="ar-JO"/>
        </w:rPr>
      </w:pPr>
      <w:r>
        <w:rPr>
          <w:lang w:bidi="ar-JO"/>
        </w:rPr>
        <w:t>Building a more secure system</w:t>
      </w:r>
    </w:p>
    <w:p w14:paraId="6E7F39B5" w14:textId="77777777" w:rsidR="00391F44" w:rsidRDefault="00391F44" w:rsidP="00391F44">
      <w:pPr>
        <w:pStyle w:val="ListParagraph"/>
        <w:numPr>
          <w:ilvl w:val="0"/>
          <w:numId w:val="27"/>
        </w:numPr>
        <w:rPr>
          <w:lang w:bidi="ar-JO"/>
        </w:rPr>
      </w:pPr>
      <w:r>
        <w:rPr>
          <w:lang w:bidi="ar-JO"/>
        </w:rPr>
        <w:t xml:space="preserve"> Identifying and addressing weaknesses</w:t>
      </w:r>
    </w:p>
    <w:p w14:paraId="61DB8874" w14:textId="673B7187" w:rsidR="00391F44" w:rsidRDefault="00391F44" w:rsidP="00391F44">
      <w:pPr>
        <w:pStyle w:val="ListParagraph"/>
        <w:numPr>
          <w:ilvl w:val="0"/>
          <w:numId w:val="27"/>
        </w:numPr>
        <w:rPr>
          <w:lang w:bidi="ar-JO"/>
        </w:rPr>
      </w:pPr>
      <w:r>
        <w:rPr>
          <w:lang w:bidi="ar-JO"/>
        </w:rPr>
        <w:t>Ensuring compliance with regulations</w:t>
      </w:r>
    </w:p>
    <w:p w14:paraId="3E0EC014" w14:textId="77777777" w:rsidR="00391F44" w:rsidRDefault="00391F44" w:rsidP="00391F44">
      <w:pPr>
        <w:rPr>
          <w:lang w:bidi="ar-JO"/>
        </w:rPr>
      </w:pPr>
    </w:p>
    <w:p w14:paraId="561FED58" w14:textId="44F8C579" w:rsidR="00391F44" w:rsidRDefault="00391F44" w:rsidP="00391F44">
      <w:pPr>
        <w:pStyle w:val="ListParagraph"/>
        <w:numPr>
          <w:ilvl w:val="0"/>
          <w:numId w:val="28"/>
        </w:numPr>
        <w:rPr>
          <w:lang w:bidi="ar-JO"/>
        </w:rPr>
      </w:pPr>
      <w:r>
        <w:rPr>
          <w:lang w:bidi="ar-JO"/>
        </w:rPr>
        <w:t>Dynamic Testing: This is a type of security test that evaluates the system by running and monitoring it in real time, interacting with it using both valid and unexpected inputs. This test identifies security vulnerabilities that cannot be observed through code analysis alone, such as unexpected inputs. There are several benefits to dynamic testing, including:</w:t>
      </w:r>
    </w:p>
    <w:p w14:paraId="5493F5C9" w14:textId="77777777" w:rsidR="00391F44" w:rsidRDefault="00391F44" w:rsidP="00391F44">
      <w:pPr>
        <w:pStyle w:val="ListParagraph"/>
        <w:rPr>
          <w:lang w:bidi="ar-JO"/>
        </w:rPr>
      </w:pPr>
    </w:p>
    <w:p w14:paraId="26CDB8F3" w14:textId="21E11FF6" w:rsidR="00391F44" w:rsidRDefault="00391F44" w:rsidP="00391F44">
      <w:pPr>
        <w:pStyle w:val="ListParagraph"/>
        <w:numPr>
          <w:ilvl w:val="1"/>
          <w:numId w:val="27"/>
        </w:numPr>
        <w:rPr>
          <w:lang w:bidi="ar-JO"/>
        </w:rPr>
      </w:pPr>
      <w:r>
        <w:rPr>
          <w:lang w:bidi="ar-JO"/>
        </w:rPr>
        <w:t>Detecting runtime errors</w:t>
      </w:r>
    </w:p>
    <w:p w14:paraId="3D3D038A" w14:textId="522B4DDF" w:rsidR="00391F44" w:rsidRDefault="00391F44" w:rsidP="00391F44">
      <w:pPr>
        <w:pStyle w:val="ListParagraph"/>
        <w:numPr>
          <w:ilvl w:val="1"/>
          <w:numId w:val="27"/>
        </w:numPr>
        <w:rPr>
          <w:lang w:bidi="ar-JO"/>
        </w:rPr>
      </w:pPr>
      <w:r>
        <w:rPr>
          <w:lang w:bidi="ar-JO"/>
        </w:rPr>
        <w:t>Simulating real-world attacks that the system might face</w:t>
      </w:r>
    </w:p>
    <w:p w14:paraId="68BDA6FD" w14:textId="4B702164" w:rsidR="00391F44" w:rsidRDefault="00391F44" w:rsidP="00391F44">
      <w:pPr>
        <w:pStyle w:val="ListParagraph"/>
        <w:numPr>
          <w:ilvl w:val="1"/>
          <w:numId w:val="27"/>
        </w:numPr>
        <w:rPr>
          <w:lang w:bidi="ar-JO"/>
        </w:rPr>
      </w:pPr>
      <w:r>
        <w:rPr>
          <w:lang w:bidi="ar-JO"/>
        </w:rPr>
        <w:t>Improving security levels</w:t>
      </w:r>
    </w:p>
    <w:p w14:paraId="4EBC1A4A" w14:textId="77777777" w:rsidR="00391F44" w:rsidRDefault="00391F44" w:rsidP="00391F44">
      <w:pPr>
        <w:rPr>
          <w:lang w:bidi="ar-JO"/>
        </w:rPr>
      </w:pPr>
    </w:p>
    <w:p w14:paraId="1972F3C2" w14:textId="77777777" w:rsidR="00391F44" w:rsidRDefault="00391F44" w:rsidP="00391F44">
      <w:pPr>
        <w:pStyle w:val="ListParagraph"/>
        <w:numPr>
          <w:ilvl w:val="0"/>
          <w:numId w:val="28"/>
        </w:numPr>
        <w:rPr>
          <w:lang w:bidi="ar-JO"/>
        </w:rPr>
      </w:pPr>
      <w:r>
        <w:rPr>
          <w:lang w:bidi="ar-JO"/>
        </w:rPr>
        <w:t xml:space="preserve">Fuzzing Testing: This is a type of dynamic security test that evaluates the system by introducing random and invalid data to observe its behavior and how it handles it. This test aims to... This test helps detect unexpected system behavior that reveals serious errors such as system crashes. It also uncovers security vulnerabilities that might not appear during regular testing and has several benefits, including: </w:t>
      </w:r>
    </w:p>
    <w:p w14:paraId="2D8AC523" w14:textId="77777777" w:rsidR="00391F44" w:rsidRDefault="00391F44" w:rsidP="00391F44">
      <w:pPr>
        <w:pStyle w:val="ListParagraph"/>
        <w:ind w:left="1440"/>
        <w:rPr>
          <w:lang w:bidi="ar-JO"/>
        </w:rPr>
      </w:pPr>
    </w:p>
    <w:p w14:paraId="4CCCE78E" w14:textId="23E69AD4" w:rsidR="00391F44" w:rsidRDefault="00391F44" w:rsidP="00391F44">
      <w:pPr>
        <w:pStyle w:val="ListParagraph"/>
        <w:numPr>
          <w:ilvl w:val="1"/>
          <w:numId w:val="28"/>
        </w:numPr>
        <w:rPr>
          <w:lang w:bidi="ar-JO"/>
        </w:rPr>
      </w:pPr>
      <w:r>
        <w:rPr>
          <w:lang w:bidi="ar-JO"/>
        </w:rPr>
        <w:t xml:space="preserve"> Discovering security vulnerabilities </w:t>
      </w:r>
    </w:p>
    <w:p w14:paraId="722376CC" w14:textId="60CE6C96" w:rsidR="00391F44" w:rsidRDefault="00391F44" w:rsidP="00391F44">
      <w:pPr>
        <w:pStyle w:val="ListParagraph"/>
        <w:numPr>
          <w:ilvl w:val="1"/>
          <w:numId w:val="28"/>
        </w:numPr>
        <w:rPr>
          <w:lang w:bidi="ar-JO"/>
        </w:rPr>
      </w:pPr>
      <w:r>
        <w:rPr>
          <w:lang w:bidi="ar-JO"/>
        </w:rPr>
        <w:t xml:space="preserve"> Improving security levels </w:t>
      </w:r>
    </w:p>
    <w:p w14:paraId="6F34D752" w14:textId="6A28B1D2" w:rsidR="00391F44" w:rsidRDefault="00391F44" w:rsidP="00391F44">
      <w:pPr>
        <w:pStyle w:val="ListParagraph"/>
        <w:numPr>
          <w:ilvl w:val="1"/>
          <w:numId w:val="28"/>
        </w:numPr>
        <w:rPr>
          <w:lang w:bidi="ar-JO"/>
        </w:rPr>
      </w:pPr>
      <w:r>
        <w:rPr>
          <w:lang w:bidi="ar-JO"/>
        </w:rPr>
        <w:t xml:space="preserve"> Comprehensive testing</w:t>
      </w:r>
    </w:p>
    <w:p w14:paraId="716027AE" w14:textId="77777777" w:rsidR="00AE3304" w:rsidRDefault="00AE3304" w:rsidP="00AE3304">
      <w:pPr>
        <w:pStyle w:val="ListParagraph"/>
        <w:rPr>
          <w:lang w:bidi="ar-JO"/>
        </w:rPr>
      </w:pPr>
    </w:p>
    <w:p w14:paraId="5C22E004" w14:textId="77777777" w:rsidR="00AE3304" w:rsidRDefault="00AE3304" w:rsidP="00AE3304">
      <w:pPr>
        <w:pStyle w:val="ListParagraph"/>
        <w:rPr>
          <w:lang w:bidi="ar-JO"/>
        </w:rPr>
      </w:pPr>
    </w:p>
    <w:p w14:paraId="27E5325B" w14:textId="77777777" w:rsidR="00AE3304" w:rsidRDefault="00AE3304" w:rsidP="00AE3304">
      <w:pPr>
        <w:pStyle w:val="ListParagraph"/>
        <w:rPr>
          <w:lang w:bidi="ar-JO"/>
        </w:rPr>
      </w:pPr>
    </w:p>
    <w:p w14:paraId="35E71BD4" w14:textId="77777777" w:rsidR="00AE3304" w:rsidRDefault="00AE3304" w:rsidP="00AE3304">
      <w:pPr>
        <w:pStyle w:val="ListParagraph"/>
        <w:rPr>
          <w:lang w:bidi="ar-JO"/>
        </w:rPr>
      </w:pPr>
    </w:p>
    <w:p w14:paraId="2CB684B6" w14:textId="77777777" w:rsidR="00AE3304" w:rsidRDefault="00AE3304" w:rsidP="00AE3304">
      <w:pPr>
        <w:pStyle w:val="ListParagraph"/>
        <w:rPr>
          <w:lang w:bidi="ar-JO"/>
        </w:rPr>
      </w:pPr>
    </w:p>
    <w:p w14:paraId="41E74948" w14:textId="77777777" w:rsidR="00AE3304" w:rsidRDefault="00AE3304" w:rsidP="00AE3304">
      <w:pPr>
        <w:pStyle w:val="ListParagraph"/>
        <w:rPr>
          <w:lang w:bidi="ar-JO"/>
        </w:rPr>
      </w:pPr>
    </w:p>
    <w:p w14:paraId="3F15D044" w14:textId="77777777" w:rsidR="00AE3304" w:rsidRDefault="00AE3304" w:rsidP="00AE3304">
      <w:pPr>
        <w:pStyle w:val="ListParagraph"/>
        <w:numPr>
          <w:ilvl w:val="0"/>
          <w:numId w:val="28"/>
        </w:numPr>
        <w:rPr>
          <w:lang w:bidi="ar-JO"/>
        </w:rPr>
      </w:pPr>
      <w:r>
        <w:rPr>
          <w:lang w:bidi="ar-JO"/>
        </w:rPr>
        <w:lastRenderedPageBreak/>
        <w:t>Static Testing: This is a type of security testing where the source code (instructions) is examined or analyzed without running the system. This type focuses on identifying and detecting security vulnerabilities in the code structure without running the system, such as programming errors that lead to security vulnerabilities. This test helps detect problems early and has several benefits, including:</w:t>
      </w:r>
    </w:p>
    <w:p w14:paraId="2F0BCAEC" w14:textId="77777777" w:rsidR="00AE3304" w:rsidRDefault="00AE3304" w:rsidP="00AE3304">
      <w:pPr>
        <w:pStyle w:val="ListParagraph"/>
        <w:ind w:left="1440"/>
        <w:rPr>
          <w:lang w:bidi="ar-JO"/>
        </w:rPr>
      </w:pPr>
    </w:p>
    <w:p w14:paraId="018C1C86" w14:textId="77777777" w:rsidR="00AE3304" w:rsidRDefault="00AE3304" w:rsidP="00AE3304">
      <w:pPr>
        <w:pStyle w:val="ListParagraph"/>
        <w:numPr>
          <w:ilvl w:val="1"/>
          <w:numId w:val="28"/>
        </w:numPr>
        <w:rPr>
          <w:lang w:bidi="ar-JO"/>
        </w:rPr>
      </w:pPr>
      <w:r>
        <w:rPr>
          <w:lang w:bidi="ar-JO"/>
        </w:rPr>
        <w:t>Identifying security vulnerabilities</w:t>
      </w:r>
    </w:p>
    <w:p w14:paraId="56305D47" w14:textId="77777777" w:rsidR="00AE3304" w:rsidRDefault="00AE3304" w:rsidP="00AE3304">
      <w:pPr>
        <w:pStyle w:val="ListParagraph"/>
        <w:numPr>
          <w:ilvl w:val="1"/>
          <w:numId w:val="28"/>
        </w:numPr>
        <w:rPr>
          <w:lang w:bidi="ar-JO"/>
        </w:rPr>
      </w:pPr>
      <w:r>
        <w:rPr>
          <w:lang w:bidi="ar-JO"/>
        </w:rPr>
        <w:t>Early detection of errors</w:t>
      </w:r>
    </w:p>
    <w:p w14:paraId="399EDB99" w14:textId="7EEFF253" w:rsidR="00AE3304" w:rsidRDefault="00AE3304" w:rsidP="00AE3304">
      <w:pPr>
        <w:pStyle w:val="ListParagraph"/>
        <w:numPr>
          <w:ilvl w:val="1"/>
          <w:numId w:val="28"/>
        </w:numPr>
        <w:rPr>
          <w:lang w:bidi="ar-JO"/>
        </w:rPr>
      </w:pPr>
      <w:r>
        <w:rPr>
          <w:lang w:bidi="ar-JO"/>
        </w:rPr>
        <w:t>Low cost</w:t>
      </w:r>
    </w:p>
    <w:p w14:paraId="1E5B3CF3" w14:textId="77777777" w:rsidR="00AE3304" w:rsidRDefault="00AE3304" w:rsidP="00AE3304">
      <w:pPr>
        <w:rPr>
          <w:lang w:bidi="ar-JO"/>
        </w:rPr>
      </w:pPr>
    </w:p>
    <w:p w14:paraId="035989BD" w14:textId="77777777" w:rsidR="00AE3304" w:rsidRDefault="00AE3304" w:rsidP="00AE3304">
      <w:pPr>
        <w:pStyle w:val="ListParagraph"/>
        <w:numPr>
          <w:ilvl w:val="0"/>
          <w:numId w:val="28"/>
        </w:numPr>
        <w:rPr>
          <w:lang w:bidi="ar-JO"/>
        </w:rPr>
      </w:pPr>
      <w:r>
        <w:rPr>
          <w:lang w:bidi="ar-JO"/>
        </w:rPr>
        <w:t>Static Code Analysis: This is a method that aims to discover errors and security vulnerabilities in the code by examining and analyzing the code without running the application using specialized tools. One such tool is PMD, which I used, and it has several benefits, including:</w:t>
      </w:r>
    </w:p>
    <w:p w14:paraId="3CF66021" w14:textId="77777777" w:rsidR="00AE3304" w:rsidRDefault="00AE3304" w:rsidP="00AE3304">
      <w:pPr>
        <w:pStyle w:val="ListParagraph"/>
        <w:ind w:left="1440"/>
        <w:rPr>
          <w:lang w:bidi="ar-JO"/>
        </w:rPr>
      </w:pPr>
    </w:p>
    <w:p w14:paraId="384EE09A" w14:textId="22193AED" w:rsidR="00AE3304" w:rsidRDefault="00AE3304" w:rsidP="00AE3304">
      <w:pPr>
        <w:pStyle w:val="ListParagraph"/>
        <w:numPr>
          <w:ilvl w:val="1"/>
          <w:numId w:val="28"/>
        </w:numPr>
        <w:rPr>
          <w:lang w:bidi="ar-JO"/>
        </w:rPr>
      </w:pPr>
      <w:r>
        <w:rPr>
          <w:lang w:bidi="ar-JO"/>
        </w:rPr>
        <w:t>Identifying security vulnerabilities</w:t>
      </w:r>
    </w:p>
    <w:p w14:paraId="6248E8D6" w14:textId="77777777" w:rsidR="00AE3304" w:rsidRDefault="00AE3304" w:rsidP="00AE3304">
      <w:pPr>
        <w:pStyle w:val="ListParagraph"/>
        <w:numPr>
          <w:ilvl w:val="1"/>
          <w:numId w:val="28"/>
        </w:numPr>
        <w:rPr>
          <w:lang w:bidi="ar-JO"/>
        </w:rPr>
      </w:pPr>
      <w:r>
        <w:rPr>
          <w:lang w:bidi="ar-JO"/>
        </w:rPr>
        <w:t>Early detection of errors</w:t>
      </w:r>
    </w:p>
    <w:p w14:paraId="44FD94AC" w14:textId="4F754E47" w:rsidR="00AE3304" w:rsidRDefault="00AE3304" w:rsidP="00AE3304">
      <w:pPr>
        <w:pStyle w:val="ListParagraph"/>
        <w:numPr>
          <w:ilvl w:val="1"/>
          <w:numId w:val="28"/>
        </w:numPr>
        <w:rPr>
          <w:lang w:bidi="ar-JO"/>
        </w:rPr>
      </w:pPr>
      <w:r>
        <w:rPr>
          <w:lang w:bidi="ar-JO"/>
        </w:rPr>
        <w:t>Reducing risks</w:t>
      </w:r>
    </w:p>
    <w:p w14:paraId="41CAA43C" w14:textId="18F97124" w:rsidR="00887340" w:rsidRDefault="00B43271" w:rsidP="00887340">
      <w:pPr>
        <w:rPr>
          <w:lang w:bidi="ar-JO"/>
        </w:rPr>
      </w:pPr>
      <w:r w:rsidRPr="00B43271">
        <w:rPr>
          <w:noProof/>
          <w:lang w:bidi="ar-JO"/>
        </w:rPr>
        <w:drawing>
          <wp:inline distT="0" distB="0" distL="0" distR="0" wp14:anchorId="34762900" wp14:editId="49350729">
            <wp:extent cx="5943600" cy="2364105"/>
            <wp:effectExtent l="0" t="0" r="0" b="0"/>
            <wp:docPr id="7335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5959" name=""/>
                    <pic:cNvPicPr/>
                  </pic:nvPicPr>
                  <pic:blipFill>
                    <a:blip r:embed="rId25"/>
                    <a:stretch>
                      <a:fillRect/>
                    </a:stretch>
                  </pic:blipFill>
                  <pic:spPr>
                    <a:xfrm>
                      <a:off x="0" y="0"/>
                      <a:ext cx="5943600" cy="2364105"/>
                    </a:xfrm>
                    <a:prstGeom prst="rect">
                      <a:avLst/>
                    </a:prstGeom>
                  </pic:spPr>
                </pic:pic>
              </a:graphicData>
            </a:graphic>
          </wp:inline>
        </w:drawing>
      </w:r>
    </w:p>
    <w:p w14:paraId="77FBAC31" w14:textId="77777777" w:rsidR="008529E7" w:rsidRDefault="008529E7" w:rsidP="00887340">
      <w:pPr>
        <w:rPr>
          <w:lang w:bidi="ar-JO"/>
        </w:rPr>
      </w:pPr>
    </w:p>
    <w:p w14:paraId="5FB2E0A9" w14:textId="77777777" w:rsidR="003A0357" w:rsidRDefault="003A0357" w:rsidP="00887340">
      <w:pPr>
        <w:rPr>
          <w:lang w:bidi="ar-JO"/>
        </w:rPr>
      </w:pPr>
    </w:p>
    <w:p w14:paraId="79901922" w14:textId="77777777" w:rsidR="003A0357" w:rsidRDefault="003A0357" w:rsidP="00887340">
      <w:pPr>
        <w:rPr>
          <w:lang w:bidi="ar-JO"/>
        </w:rPr>
      </w:pPr>
    </w:p>
    <w:p w14:paraId="19FA8810" w14:textId="77777777" w:rsidR="003A0357" w:rsidRDefault="003A0357" w:rsidP="00887340">
      <w:pPr>
        <w:rPr>
          <w:lang w:bidi="ar-JO"/>
        </w:rPr>
      </w:pPr>
    </w:p>
    <w:p w14:paraId="02A5D734" w14:textId="77777777" w:rsidR="003A0357" w:rsidRDefault="003A0357" w:rsidP="00887340">
      <w:pPr>
        <w:rPr>
          <w:lang w:bidi="ar-JO"/>
        </w:rPr>
      </w:pPr>
    </w:p>
    <w:p w14:paraId="6990588D" w14:textId="77777777" w:rsidR="003A0357" w:rsidRDefault="003A0357" w:rsidP="00887340">
      <w:pPr>
        <w:rPr>
          <w:lang w:bidi="ar-JO"/>
        </w:rPr>
      </w:pPr>
    </w:p>
    <w:p w14:paraId="22F5796D" w14:textId="75FB2F32" w:rsidR="003A0357" w:rsidRDefault="003A0357" w:rsidP="003A0357">
      <w:pPr>
        <w:rPr>
          <w:lang w:bidi="ar-JO"/>
        </w:rPr>
      </w:pPr>
      <w:r w:rsidRPr="003A0357">
        <w:rPr>
          <w:lang w:bidi="ar-JO"/>
        </w:rPr>
        <w:lastRenderedPageBreak/>
        <w:t>customerLogin</w:t>
      </w:r>
      <w:r>
        <w:rPr>
          <w:lang w:bidi="ar-JO"/>
        </w:rPr>
        <w:t xml:space="preserve"> Funtion:</w:t>
      </w:r>
      <w:r w:rsidR="00756D05">
        <w:rPr>
          <w:lang w:bidi="ar-JO"/>
        </w:rPr>
        <w:t xml:space="preserve"> “Fuzzing Testing”</w:t>
      </w:r>
    </w:p>
    <w:p w14:paraId="3ECC7E0C" w14:textId="3882E239" w:rsidR="008529E7" w:rsidRDefault="00FB7CC5" w:rsidP="00887340">
      <w:pPr>
        <w:rPr>
          <w:lang w:bidi="ar-JO"/>
        </w:rPr>
      </w:pPr>
      <w:r w:rsidRPr="00FB7CC5">
        <w:rPr>
          <w:noProof/>
          <w:lang w:bidi="ar-JO"/>
        </w:rPr>
        <w:drawing>
          <wp:inline distT="0" distB="0" distL="0" distR="0" wp14:anchorId="102D787B" wp14:editId="6735C131">
            <wp:extent cx="5943600" cy="5494020"/>
            <wp:effectExtent l="0" t="0" r="0" b="0"/>
            <wp:docPr id="57568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80000" name=""/>
                    <pic:cNvPicPr/>
                  </pic:nvPicPr>
                  <pic:blipFill>
                    <a:blip r:embed="rId26"/>
                    <a:stretch>
                      <a:fillRect/>
                    </a:stretch>
                  </pic:blipFill>
                  <pic:spPr>
                    <a:xfrm>
                      <a:off x="0" y="0"/>
                      <a:ext cx="5943600" cy="5494020"/>
                    </a:xfrm>
                    <a:prstGeom prst="rect">
                      <a:avLst/>
                    </a:prstGeom>
                  </pic:spPr>
                </pic:pic>
              </a:graphicData>
            </a:graphic>
          </wp:inline>
        </w:drawing>
      </w:r>
    </w:p>
    <w:p w14:paraId="637D8AC5" w14:textId="1F7FF596" w:rsidR="008529E7" w:rsidRDefault="00FB7CC5" w:rsidP="00887340">
      <w:pPr>
        <w:rPr>
          <w:lang w:bidi="ar-JO"/>
        </w:rPr>
      </w:pPr>
      <w:r w:rsidRPr="00FB7CC5">
        <w:rPr>
          <w:noProof/>
          <w:lang w:bidi="ar-JO"/>
        </w:rPr>
        <w:lastRenderedPageBreak/>
        <w:drawing>
          <wp:inline distT="0" distB="0" distL="0" distR="0" wp14:anchorId="0AFD357E" wp14:editId="778F4D75">
            <wp:extent cx="5943600" cy="3902710"/>
            <wp:effectExtent l="0" t="0" r="0" b="2540"/>
            <wp:docPr id="186771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15509" name=""/>
                    <pic:cNvPicPr/>
                  </pic:nvPicPr>
                  <pic:blipFill>
                    <a:blip r:embed="rId27"/>
                    <a:stretch>
                      <a:fillRect/>
                    </a:stretch>
                  </pic:blipFill>
                  <pic:spPr>
                    <a:xfrm>
                      <a:off x="0" y="0"/>
                      <a:ext cx="5943600" cy="3902710"/>
                    </a:xfrm>
                    <a:prstGeom prst="rect">
                      <a:avLst/>
                    </a:prstGeom>
                  </pic:spPr>
                </pic:pic>
              </a:graphicData>
            </a:graphic>
          </wp:inline>
        </w:drawing>
      </w:r>
    </w:p>
    <w:p w14:paraId="626D0EE6" w14:textId="4A9B920E" w:rsidR="00756D05" w:rsidRDefault="00FB7CC5" w:rsidP="00E62453">
      <w:pPr>
        <w:rPr>
          <w:lang w:bidi="ar-JO"/>
        </w:rPr>
      </w:pPr>
      <w:r w:rsidRPr="00FB7CC5">
        <w:rPr>
          <w:noProof/>
          <w:lang w:bidi="ar-JO"/>
        </w:rPr>
        <w:drawing>
          <wp:inline distT="0" distB="0" distL="0" distR="0" wp14:anchorId="546077D1" wp14:editId="6FFCE893">
            <wp:extent cx="5943600" cy="3892550"/>
            <wp:effectExtent l="0" t="0" r="0" b="0"/>
            <wp:docPr id="86511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13172" name=""/>
                    <pic:cNvPicPr/>
                  </pic:nvPicPr>
                  <pic:blipFill>
                    <a:blip r:embed="rId28"/>
                    <a:stretch>
                      <a:fillRect/>
                    </a:stretch>
                  </pic:blipFill>
                  <pic:spPr>
                    <a:xfrm>
                      <a:off x="0" y="0"/>
                      <a:ext cx="5943600" cy="3892550"/>
                    </a:xfrm>
                    <a:prstGeom prst="rect">
                      <a:avLst/>
                    </a:prstGeom>
                  </pic:spPr>
                </pic:pic>
              </a:graphicData>
            </a:graphic>
          </wp:inline>
        </w:drawing>
      </w:r>
    </w:p>
    <w:p w14:paraId="367C3C93" w14:textId="0A7FA49F" w:rsidR="008529E7" w:rsidRPr="00910478" w:rsidRDefault="00BB05B7" w:rsidP="00910478">
      <w:pPr>
        <w:pStyle w:val="Heading1"/>
        <w:rPr>
          <w:rFonts w:cstheme="majorHAnsi"/>
          <w:color w:val="000000" w:themeColor="text1"/>
          <w:lang w:bidi="ar-JO"/>
        </w:rPr>
      </w:pPr>
      <w:bookmarkStart w:id="1" w:name="_Toc157741831"/>
      <w:r w:rsidRPr="00BB05B7">
        <w:rPr>
          <w:rFonts w:cstheme="majorHAnsi"/>
          <w:color w:val="000000" w:themeColor="text1"/>
          <w:lang w:bidi="ar-JO"/>
        </w:rPr>
        <w:lastRenderedPageBreak/>
        <w:t>Code Versioning</w:t>
      </w:r>
      <w:bookmarkEnd w:id="1"/>
    </w:p>
    <w:p w14:paraId="4EAD7BE6" w14:textId="6E802307" w:rsidR="008529E7" w:rsidRDefault="00B92E51" w:rsidP="00B92E51">
      <w:pPr>
        <w:rPr>
          <w:lang w:bidi="ar-JO"/>
        </w:rPr>
      </w:pPr>
      <w:r w:rsidRPr="00B92E51">
        <w:rPr>
          <w:lang w:bidi="ar-JO"/>
        </w:rPr>
        <w:t xml:space="preserve">github link: </w:t>
      </w:r>
      <w:hyperlink r:id="rId29" w:history="1">
        <w:r w:rsidR="00910478" w:rsidRPr="00910478">
          <w:rPr>
            <w:rStyle w:val="Hyperlink"/>
            <w:lang w:bidi="ar-JO"/>
          </w:rPr>
          <w:t>Omar-Mehrem/Final-SecureCoding</w:t>
        </w:r>
      </w:hyperlink>
    </w:p>
    <w:p w14:paraId="459513B4" w14:textId="6022ECEF" w:rsidR="008529E7" w:rsidRDefault="001C4721" w:rsidP="00887340">
      <w:pPr>
        <w:rPr>
          <w:lang w:bidi="ar-JO"/>
        </w:rPr>
      </w:pPr>
      <w:r w:rsidRPr="0003302A">
        <w:rPr>
          <w:noProof/>
          <w:lang w:bidi="ar-JO"/>
        </w:rPr>
        <w:drawing>
          <wp:inline distT="0" distB="0" distL="0" distR="0" wp14:anchorId="36E86611" wp14:editId="0C41C137">
            <wp:extent cx="5943600" cy="3341370"/>
            <wp:effectExtent l="0" t="0" r="0" b="0"/>
            <wp:docPr id="174050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08736" name=""/>
                    <pic:cNvPicPr/>
                  </pic:nvPicPr>
                  <pic:blipFill>
                    <a:blip r:embed="rId30"/>
                    <a:stretch>
                      <a:fillRect/>
                    </a:stretch>
                  </pic:blipFill>
                  <pic:spPr>
                    <a:xfrm>
                      <a:off x="0" y="0"/>
                      <a:ext cx="5943600" cy="3341370"/>
                    </a:xfrm>
                    <a:prstGeom prst="rect">
                      <a:avLst/>
                    </a:prstGeom>
                  </pic:spPr>
                </pic:pic>
              </a:graphicData>
            </a:graphic>
          </wp:inline>
        </w:drawing>
      </w:r>
      <w:r w:rsidR="0003302A" w:rsidRPr="0003302A">
        <w:rPr>
          <w:noProof/>
          <w:lang w:bidi="ar-JO"/>
        </w:rPr>
        <w:drawing>
          <wp:inline distT="0" distB="0" distL="0" distR="0" wp14:anchorId="4F1FE742" wp14:editId="341D0F73">
            <wp:extent cx="5943600" cy="2863215"/>
            <wp:effectExtent l="0" t="0" r="0" b="0"/>
            <wp:docPr id="139692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22816" name=""/>
                    <pic:cNvPicPr/>
                  </pic:nvPicPr>
                  <pic:blipFill>
                    <a:blip r:embed="rId31"/>
                    <a:stretch>
                      <a:fillRect/>
                    </a:stretch>
                  </pic:blipFill>
                  <pic:spPr>
                    <a:xfrm>
                      <a:off x="0" y="0"/>
                      <a:ext cx="5943600" cy="2863215"/>
                    </a:xfrm>
                    <a:prstGeom prst="rect">
                      <a:avLst/>
                    </a:prstGeom>
                  </pic:spPr>
                </pic:pic>
              </a:graphicData>
            </a:graphic>
          </wp:inline>
        </w:drawing>
      </w:r>
    </w:p>
    <w:p w14:paraId="760890FB" w14:textId="7ED1FB27" w:rsidR="00910478" w:rsidRDefault="00910478" w:rsidP="00887340">
      <w:pPr>
        <w:rPr>
          <w:lang w:bidi="ar-JO"/>
        </w:rPr>
      </w:pPr>
      <w:r w:rsidRPr="00910478">
        <w:rPr>
          <w:noProof/>
          <w:lang w:bidi="ar-JO"/>
        </w:rPr>
        <w:lastRenderedPageBreak/>
        <w:drawing>
          <wp:inline distT="0" distB="0" distL="0" distR="0" wp14:anchorId="589CF6CF" wp14:editId="18B555EB">
            <wp:extent cx="5816600" cy="8229600"/>
            <wp:effectExtent l="0" t="0" r="0" b="0"/>
            <wp:docPr id="119467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78137" name=""/>
                    <pic:cNvPicPr/>
                  </pic:nvPicPr>
                  <pic:blipFill>
                    <a:blip r:embed="rId32"/>
                    <a:stretch>
                      <a:fillRect/>
                    </a:stretch>
                  </pic:blipFill>
                  <pic:spPr>
                    <a:xfrm>
                      <a:off x="0" y="0"/>
                      <a:ext cx="5816600" cy="8229600"/>
                    </a:xfrm>
                    <a:prstGeom prst="rect">
                      <a:avLst/>
                    </a:prstGeom>
                  </pic:spPr>
                </pic:pic>
              </a:graphicData>
            </a:graphic>
          </wp:inline>
        </w:drawing>
      </w:r>
    </w:p>
    <w:p w14:paraId="49F92F6D" w14:textId="0D80ECE7" w:rsidR="00910478" w:rsidRDefault="00910478" w:rsidP="00887340">
      <w:pPr>
        <w:rPr>
          <w:lang w:bidi="ar-JO"/>
        </w:rPr>
      </w:pPr>
      <w:r w:rsidRPr="00910478">
        <w:rPr>
          <w:noProof/>
          <w:lang w:bidi="ar-JO"/>
        </w:rPr>
        <w:lastRenderedPageBreak/>
        <w:drawing>
          <wp:inline distT="0" distB="0" distL="0" distR="0" wp14:anchorId="260D1F14" wp14:editId="606E0ED7">
            <wp:extent cx="5699760" cy="8229600"/>
            <wp:effectExtent l="0" t="0" r="0" b="0"/>
            <wp:docPr id="31790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03644" name=""/>
                    <pic:cNvPicPr/>
                  </pic:nvPicPr>
                  <pic:blipFill>
                    <a:blip r:embed="rId33"/>
                    <a:stretch>
                      <a:fillRect/>
                    </a:stretch>
                  </pic:blipFill>
                  <pic:spPr>
                    <a:xfrm>
                      <a:off x="0" y="0"/>
                      <a:ext cx="5699760" cy="8229600"/>
                    </a:xfrm>
                    <a:prstGeom prst="rect">
                      <a:avLst/>
                    </a:prstGeom>
                  </pic:spPr>
                </pic:pic>
              </a:graphicData>
            </a:graphic>
          </wp:inline>
        </w:drawing>
      </w:r>
    </w:p>
    <w:p w14:paraId="177E566E" w14:textId="514DBB19" w:rsidR="00910478" w:rsidRDefault="00910478" w:rsidP="00887340">
      <w:pPr>
        <w:rPr>
          <w:lang w:bidi="ar-JO"/>
        </w:rPr>
      </w:pPr>
      <w:r w:rsidRPr="00910478">
        <w:rPr>
          <w:noProof/>
          <w:lang w:bidi="ar-JO"/>
        </w:rPr>
        <w:lastRenderedPageBreak/>
        <w:drawing>
          <wp:inline distT="0" distB="0" distL="0" distR="0" wp14:anchorId="2E0F7CC2" wp14:editId="1471296F">
            <wp:extent cx="5943600" cy="7902575"/>
            <wp:effectExtent l="0" t="0" r="0" b="3175"/>
            <wp:docPr id="116421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13187" name=""/>
                    <pic:cNvPicPr/>
                  </pic:nvPicPr>
                  <pic:blipFill>
                    <a:blip r:embed="rId34"/>
                    <a:stretch>
                      <a:fillRect/>
                    </a:stretch>
                  </pic:blipFill>
                  <pic:spPr>
                    <a:xfrm>
                      <a:off x="0" y="0"/>
                      <a:ext cx="5943600" cy="7902575"/>
                    </a:xfrm>
                    <a:prstGeom prst="rect">
                      <a:avLst/>
                    </a:prstGeom>
                  </pic:spPr>
                </pic:pic>
              </a:graphicData>
            </a:graphic>
          </wp:inline>
        </w:drawing>
      </w:r>
    </w:p>
    <w:p w14:paraId="7E088238" w14:textId="77777777" w:rsidR="00910478" w:rsidRDefault="00910478" w:rsidP="00887340">
      <w:pPr>
        <w:rPr>
          <w:lang w:bidi="ar-JO"/>
        </w:rPr>
      </w:pPr>
    </w:p>
    <w:p w14:paraId="599DD039" w14:textId="5134D7AA" w:rsidR="00910478" w:rsidRPr="001E381F" w:rsidRDefault="00910478" w:rsidP="00887340">
      <w:pPr>
        <w:rPr>
          <w:rtl/>
          <w:lang w:bidi="ar-JO"/>
        </w:rPr>
      </w:pPr>
      <w:r w:rsidRPr="00910478">
        <w:rPr>
          <w:noProof/>
          <w:lang w:bidi="ar-JO"/>
        </w:rPr>
        <w:lastRenderedPageBreak/>
        <w:drawing>
          <wp:inline distT="0" distB="0" distL="0" distR="0" wp14:anchorId="73426A66" wp14:editId="55F8BC7F">
            <wp:extent cx="5908040" cy="8229600"/>
            <wp:effectExtent l="0" t="0" r="0" b="0"/>
            <wp:docPr id="144392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20300" name=""/>
                    <pic:cNvPicPr/>
                  </pic:nvPicPr>
                  <pic:blipFill>
                    <a:blip r:embed="rId35"/>
                    <a:stretch>
                      <a:fillRect/>
                    </a:stretch>
                  </pic:blipFill>
                  <pic:spPr>
                    <a:xfrm>
                      <a:off x="0" y="0"/>
                      <a:ext cx="5908040" cy="8229600"/>
                    </a:xfrm>
                    <a:prstGeom prst="rect">
                      <a:avLst/>
                    </a:prstGeom>
                  </pic:spPr>
                </pic:pic>
              </a:graphicData>
            </a:graphic>
          </wp:inline>
        </w:drawing>
      </w:r>
    </w:p>
    <w:sectPr w:rsidR="00910478" w:rsidRPr="001E381F"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2A825" w14:textId="77777777" w:rsidR="005B3F60" w:rsidRDefault="005B3F60">
      <w:pPr>
        <w:spacing w:line="240" w:lineRule="auto"/>
      </w:pPr>
      <w:r>
        <w:separator/>
      </w:r>
    </w:p>
  </w:endnote>
  <w:endnote w:type="continuationSeparator" w:id="0">
    <w:p w14:paraId="1D90A4BD" w14:textId="77777777" w:rsidR="005B3F60" w:rsidRDefault="005B3F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7A6B7" w14:textId="77777777" w:rsidR="005B3F60" w:rsidRDefault="005B3F60">
      <w:pPr>
        <w:spacing w:line="240" w:lineRule="auto"/>
      </w:pPr>
      <w:r>
        <w:separator/>
      </w:r>
    </w:p>
  </w:footnote>
  <w:footnote w:type="continuationSeparator" w:id="0">
    <w:p w14:paraId="2B722E65" w14:textId="77777777" w:rsidR="005B3F60" w:rsidRDefault="005B3F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3D4598"/>
    <w:multiLevelType w:val="hybridMultilevel"/>
    <w:tmpl w:val="6784AC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FF7AB6"/>
    <w:multiLevelType w:val="hybridMultilevel"/>
    <w:tmpl w:val="BCE41C0E"/>
    <w:lvl w:ilvl="0" w:tplc="42CAA8E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A258DF"/>
    <w:multiLevelType w:val="hybridMultilevel"/>
    <w:tmpl w:val="576056CA"/>
    <w:lvl w:ilvl="0" w:tplc="42CAA8E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AE2CDA"/>
    <w:multiLevelType w:val="hybridMultilevel"/>
    <w:tmpl w:val="A0102E24"/>
    <w:lvl w:ilvl="0" w:tplc="42CAA8EC">
      <w:start w:val="1"/>
      <w:numFmt w:val="bullet"/>
      <w:lvlText w:val="-"/>
      <w:lvlJc w:val="left"/>
      <w:pPr>
        <w:ind w:left="720" w:hanging="360"/>
      </w:pPr>
      <w:rPr>
        <w:rFonts w:ascii="Times New Roman" w:eastAsiaTheme="minorHAnsi" w:hAnsi="Times New Roman" w:cs="Times New Roman" w:hint="default"/>
      </w:rPr>
    </w:lvl>
    <w:lvl w:ilvl="1" w:tplc="42CAA8EC">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1E543A"/>
    <w:multiLevelType w:val="hybridMultilevel"/>
    <w:tmpl w:val="1892F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1B02B1"/>
    <w:multiLevelType w:val="hybridMultilevel"/>
    <w:tmpl w:val="E514D95E"/>
    <w:lvl w:ilvl="0" w:tplc="9ED6E85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6812F0"/>
    <w:multiLevelType w:val="hybridMultilevel"/>
    <w:tmpl w:val="371CB1F4"/>
    <w:lvl w:ilvl="0" w:tplc="0409000F">
      <w:start w:val="1"/>
      <w:numFmt w:val="decimal"/>
      <w:lvlText w:val="%1."/>
      <w:lvlJc w:val="left"/>
      <w:pPr>
        <w:ind w:left="720" w:hanging="360"/>
      </w:pPr>
    </w:lvl>
    <w:lvl w:ilvl="1" w:tplc="42CAA8EC">
      <w:start w:val="1"/>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6D51FB"/>
    <w:multiLevelType w:val="hybridMultilevel"/>
    <w:tmpl w:val="C32E4F88"/>
    <w:lvl w:ilvl="0" w:tplc="42CAA8E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DC67C9"/>
    <w:multiLevelType w:val="hybridMultilevel"/>
    <w:tmpl w:val="19A414DE"/>
    <w:lvl w:ilvl="0" w:tplc="0409000F">
      <w:start w:val="1"/>
      <w:numFmt w:val="decimal"/>
      <w:lvlText w:val="%1."/>
      <w:lvlJc w:val="left"/>
      <w:pPr>
        <w:ind w:left="720" w:hanging="360"/>
      </w:pPr>
      <w:rPr>
        <w:rFonts w:hint="default"/>
      </w:rPr>
    </w:lvl>
    <w:lvl w:ilvl="1" w:tplc="42CAA8EC">
      <w:start w:val="1"/>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5F1519"/>
    <w:multiLevelType w:val="hybridMultilevel"/>
    <w:tmpl w:val="A55A1C7A"/>
    <w:lvl w:ilvl="0" w:tplc="42CAA8EC">
      <w:start w:val="1"/>
      <w:numFmt w:val="bullet"/>
      <w:lvlText w:val="-"/>
      <w:lvlJc w:val="left"/>
      <w:pPr>
        <w:ind w:left="720" w:hanging="360"/>
      </w:pPr>
      <w:rPr>
        <w:rFonts w:ascii="Times New Roman" w:eastAsiaTheme="minorHAnsi" w:hAnsi="Times New Roman" w:cs="Times New Roman" w:hint="default"/>
      </w:rPr>
    </w:lvl>
    <w:lvl w:ilvl="1" w:tplc="42CAA8EC">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93C1237"/>
    <w:multiLevelType w:val="hybridMultilevel"/>
    <w:tmpl w:val="0AFEE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A334D4"/>
    <w:multiLevelType w:val="hybridMultilevel"/>
    <w:tmpl w:val="D9005A68"/>
    <w:lvl w:ilvl="0" w:tplc="42CAA8E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CD063CC"/>
    <w:multiLevelType w:val="hybridMultilevel"/>
    <w:tmpl w:val="BDEE0CC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C6508F"/>
    <w:multiLevelType w:val="hybridMultilevel"/>
    <w:tmpl w:val="C0BA1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752981"/>
    <w:multiLevelType w:val="hybridMultilevel"/>
    <w:tmpl w:val="0D0C01A6"/>
    <w:lvl w:ilvl="0" w:tplc="42CAA8E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E54C75"/>
    <w:multiLevelType w:val="hybridMultilevel"/>
    <w:tmpl w:val="D984149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27" w15:restartNumberingAfterBreak="0">
    <w:nsid w:val="7A5B5081"/>
    <w:multiLevelType w:val="hybridMultilevel"/>
    <w:tmpl w:val="70FE2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2909995">
    <w:abstractNumId w:val="26"/>
  </w:num>
  <w:num w:numId="2" w16cid:durableId="1004556773">
    <w:abstractNumId w:val="26"/>
    <w:lvlOverride w:ilvl="0">
      <w:startOverride w:val="1"/>
    </w:lvlOverride>
  </w:num>
  <w:num w:numId="3" w16cid:durableId="1556118029">
    <w:abstractNumId w:val="26"/>
  </w:num>
  <w:num w:numId="4" w16cid:durableId="2137332007">
    <w:abstractNumId w:val="26"/>
    <w:lvlOverride w:ilvl="0">
      <w:startOverride w:val="1"/>
    </w:lvlOverride>
  </w:num>
  <w:num w:numId="5" w16cid:durableId="1920018996">
    <w:abstractNumId w:val="8"/>
  </w:num>
  <w:num w:numId="6" w16cid:durableId="780999619">
    <w:abstractNumId w:val="26"/>
    <w:lvlOverride w:ilvl="0">
      <w:startOverride w:val="1"/>
    </w:lvlOverride>
  </w:num>
  <w:num w:numId="7" w16cid:durableId="162865947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10412376">
    <w:abstractNumId w:val="9"/>
  </w:num>
  <w:num w:numId="9" w16cid:durableId="17873099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1354144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34944298">
    <w:abstractNumId w:val="7"/>
  </w:num>
  <w:num w:numId="12" w16cid:durableId="1032027587">
    <w:abstractNumId w:val="6"/>
  </w:num>
  <w:num w:numId="13" w16cid:durableId="1050349293">
    <w:abstractNumId w:val="5"/>
  </w:num>
  <w:num w:numId="14" w16cid:durableId="1627421210">
    <w:abstractNumId w:val="4"/>
  </w:num>
  <w:num w:numId="15" w16cid:durableId="2131046153">
    <w:abstractNumId w:val="3"/>
  </w:num>
  <w:num w:numId="16" w16cid:durableId="612638250">
    <w:abstractNumId w:val="2"/>
  </w:num>
  <w:num w:numId="17" w16cid:durableId="240409413">
    <w:abstractNumId w:val="1"/>
  </w:num>
  <w:num w:numId="18" w16cid:durableId="299192352">
    <w:abstractNumId w:val="0"/>
  </w:num>
  <w:num w:numId="19" w16cid:durableId="1606188040">
    <w:abstractNumId w:val="15"/>
  </w:num>
  <w:num w:numId="20" w16cid:durableId="984503912">
    <w:abstractNumId w:val="21"/>
  </w:num>
  <w:num w:numId="21" w16cid:durableId="715277865">
    <w:abstractNumId w:val="27"/>
  </w:num>
  <w:num w:numId="22" w16cid:durableId="1442187136">
    <w:abstractNumId w:val="24"/>
  </w:num>
  <w:num w:numId="23" w16cid:durableId="406657231">
    <w:abstractNumId w:val="19"/>
  </w:num>
  <w:num w:numId="24" w16cid:durableId="2097245629">
    <w:abstractNumId w:val="17"/>
  </w:num>
  <w:num w:numId="25" w16cid:durableId="46342333">
    <w:abstractNumId w:val="11"/>
  </w:num>
  <w:num w:numId="26" w16cid:durableId="649602861">
    <w:abstractNumId w:val="18"/>
  </w:num>
  <w:num w:numId="27" w16cid:durableId="825628557">
    <w:abstractNumId w:val="13"/>
  </w:num>
  <w:num w:numId="28" w16cid:durableId="983049079">
    <w:abstractNumId w:val="16"/>
  </w:num>
  <w:num w:numId="29" w16cid:durableId="1833641903">
    <w:abstractNumId w:val="12"/>
  </w:num>
  <w:num w:numId="30" w16cid:durableId="361905334">
    <w:abstractNumId w:val="20"/>
  </w:num>
  <w:num w:numId="31" w16cid:durableId="524101464">
    <w:abstractNumId w:val="10"/>
  </w:num>
  <w:num w:numId="32" w16cid:durableId="1306662859">
    <w:abstractNumId w:val="25"/>
  </w:num>
  <w:num w:numId="33" w16cid:durableId="266474515">
    <w:abstractNumId w:val="22"/>
  </w:num>
  <w:num w:numId="34" w16cid:durableId="207298166">
    <w:abstractNumId w:val="23"/>
  </w:num>
  <w:num w:numId="35" w16cid:durableId="6666369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activeWritingStyle w:appName="MSWord" w:lang="en-US" w:vendorID="64" w:dllVersion="6" w:nlCheck="1" w:checkStyle="1"/>
  <w:activeWritingStyle w:appName="MSWord" w:lang="en-US" w:vendorID="64" w:dllVersion="0" w:nlCheck="1" w:checkStyle="0"/>
  <w:activeWritingStyle w:appName="MSWord" w:lang="ar-SA" w:vendorID="64" w:dllVersion="0" w:nlCheck="1" w:checkStyle="0"/>
  <w:activeWritingStyle w:appName="MSWord" w:lang="ar-JO" w:vendorID="64" w:dllVersion="0"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81F"/>
    <w:rsid w:val="00007202"/>
    <w:rsid w:val="000150E9"/>
    <w:rsid w:val="00030E3C"/>
    <w:rsid w:val="0003302A"/>
    <w:rsid w:val="00072D27"/>
    <w:rsid w:val="00080475"/>
    <w:rsid w:val="00083C22"/>
    <w:rsid w:val="00086E87"/>
    <w:rsid w:val="000871A8"/>
    <w:rsid w:val="000A036B"/>
    <w:rsid w:val="000D0E4A"/>
    <w:rsid w:val="000E5124"/>
    <w:rsid w:val="000F11B9"/>
    <w:rsid w:val="00102341"/>
    <w:rsid w:val="00105960"/>
    <w:rsid w:val="001073CE"/>
    <w:rsid w:val="00121553"/>
    <w:rsid w:val="00124088"/>
    <w:rsid w:val="00125983"/>
    <w:rsid w:val="00131CAB"/>
    <w:rsid w:val="00182B8A"/>
    <w:rsid w:val="00192639"/>
    <w:rsid w:val="001C2CAB"/>
    <w:rsid w:val="001C37C7"/>
    <w:rsid w:val="001C4721"/>
    <w:rsid w:val="001D0BD1"/>
    <w:rsid w:val="001E381F"/>
    <w:rsid w:val="002017AC"/>
    <w:rsid w:val="0022399F"/>
    <w:rsid w:val="002359ED"/>
    <w:rsid w:val="00252520"/>
    <w:rsid w:val="002625F9"/>
    <w:rsid w:val="002631F7"/>
    <w:rsid w:val="0026484A"/>
    <w:rsid w:val="0026504D"/>
    <w:rsid w:val="00267E50"/>
    <w:rsid w:val="00276926"/>
    <w:rsid w:val="002A1583"/>
    <w:rsid w:val="002A67C8"/>
    <w:rsid w:val="002B40B7"/>
    <w:rsid w:val="002C09FE"/>
    <w:rsid w:val="002C5D75"/>
    <w:rsid w:val="002E36CD"/>
    <w:rsid w:val="002E502F"/>
    <w:rsid w:val="00301789"/>
    <w:rsid w:val="00317FAF"/>
    <w:rsid w:val="003216F8"/>
    <w:rsid w:val="00325194"/>
    <w:rsid w:val="00340753"/>
    <w:rsid w:val="003412D5"/>
    <w:rsid w:val="003527F7"/>
    <w:rsid w:val="003728E3"/>
    <w:rsid w:val="00376703"/>
    <w:rsid w:val="00380440"/>
    <w:rsid w:val="003866C0"/>
    <w:rsid w:val="00391A7B"/>
    <w:rsid w:val="00391F44"/>
    <w:rsid w:val="003962D3"/>
    <w:rsid w:val="003A0357"/>
    <w:rsid w:val="003A19A3"/>
    <w:rsid w:val="003C7D9D"/>
    <w:rsid w:val="003E0794"/>
    <w:rsid w:val="003E3A63"/>
    <w:rsid w:val="00457182"/>
    <w:rsid w:val="00457BEB"/>
    <w:rsid w:val="00461B2E"/>
    <w:rsid w:val="0047163D"/>
    <w:rsid w:val="00482CFC"/>
    <w:rsid w:val="00486255"/>
    <w:rsid w:val="00487996"/>
    <w:rsid w:val="00490C3C"/>
    <w:rsid w:val="00491910"/>
    <w:rsid w:val="00492FF9"/>
    <w:rsid w:val="00495DF8"/>
    <w:rsid w:val="004A2AF6"/>
    <w:rsid w:val="004A3D03"/>
    <w:rsid w:val="004B622F"/>
    <w:rsid w:val="004B6D7F"/>
    <w:rsid w:val="004C0486"/>
    <w:rsid w:val="004D785F"/>
    <w:rsid w:val="004E744B"/>
    <w:rsid w:val="004E767B"/>
    <w:rsid w:val="004F7760"/>
    <w:rsid w:val="00520AC9"/>
    <w:rsid w:val="00561F9A"/>
    <w:rsid w:val="00571816"/>
    <w:rsid w:val="00594254"/>
    <w:rsid w:val="00597ECA"/>
    <w:rsid w:val="005A0225"/>
    <w:rsid w:val="005B3F60"/>
    <w:rsid w:val="005B6EB8"/>
    <w:rsid w:val="005F1377"/>
    <w:rsid w:val="005F2113"/>
    <w:rsid w:val="00614CAB"/>
    <w:rsid w:val="00617354"/>
    <w:rsid w:val="00633BC0"/>
    <w:rsid w:val="00661DE5"/>
    <w:rsid w:val="006642AD"/>
    <w:rsid w:val="006706DE"/>
    <w:rsid w:val="00670EE6"/>
    <w:rsid w:val="0069487E"/>
    <w:rsid w:val="006A4A27"/>
    <w:rsid w:val="006A648B"/>
    <w:rsid w:val="006B0B82"/>
    <w:rsid w:val="006B7EF2"/>
    <w:rsid w:val="006C3B5F"/>
    <w:rsid w:val="006D3A72"/>
    <w:rsid w:val="006E4227"/>
    <w:rsid w:val="006F53EE"/>
    <w:rsid w:val="00717507"/>
    <w:rsid w:val="007263B8"/>
    <w:rsid w:val="007265D1"/>
    <w:rsid w:val="00726D9C"/>
    <w:rsid w:val="00726F2C"/>
    <w:rsid w:val="007357FB"/>
    <w:rsid w:val="00736D30"/>
    <w:rsid w:val="007378F1"/>
    <w:rsid w:val="00742FF3"/>
    <w:rsid w:val="00756D05"/>
    <w:rsid w:val="00794B27"/>
    <w:rsid w:val="007A129D"/>
    <w:rsid w:val="007A37CE"/>
    <w:rsid w:val="007A5F36"/>
    <w:rsid w:val="007A73CB"/>
    <w:rsid w:val="007A7846"/>
    <w:rsid w:val="007B2795"/>
    <w:rsid w:val="007C3F51"/>
    <w:rsid w:val="007F66F5"/>
    <w:rsid w:val="00812400"/>
    <w:rsid w:val="00814017"/>
    <w:rsid w:val="0082203C"/>
    <w:rsid w:val="00827186"/>
    <w:rsid w:val="00835354"/>
    <w:rsid w:val="008360A8"/>
    <w:rsid w:val="008416E0"/>
    <w:rsid w:val="008529E7"/>
    <w:rsid w:val="00853E64"/>
    <w:rsid w:val="00887340"/>
    <w:rsid w:val="00895251"/>
    <w:rsid w:val="00897BFF"/>
    <w:rsid w:val="008C61B9"/>
    <w:rsid w:val="00910478"/>
    <w:rsid w:val="00912477"/>
    <w:rsid w:val="009139AF"/>
    <w:rsid w:val="00923677"/>
    <w:rsid w:val="009302E1"/>
    <w:rsid w:val="00943B06"/>
    <w:rsid w:val="00945864"/>
    <w:rsid w:val="00960051"/>
    <w:rsid w:val="009806F4"/>
    <w:rsid w:val="009853E9"/>
    <w:rsid w:val="00996E16"/>
    <w:rsid w:val="009B69C5"/>
    <w:rsid w:val="009D3947"/>
    <w:rsid w:val="009F72A7"/>
    <w:rsid w:val="00A119D9"/>
    <w:rsid w:val="00A1309F"/>
    <w:rsid w:val="00A21BED"/>
    <w:rsid w:val="00A27D99"/>
    <w:rsid w:val="00A52370"/>
    <w:rsid w:val="00A60D92"/>
    <w:rsid w:val="00A63ACC"/>
    <w:rsid w:val="00A662F2"/>
    <w:rsid w:val="00A71E4E"/>
    <w:rsid w:val="00A86EAC"/>
    <w:rsid w:val="00A923E7"/>
    <w:rsid w:val="00AA4596"/>
    <w:rsid w:val="00AA661C"/>
    <w:rsid w:val="00AC2F58"/>
    <w:rsid w:val="00AD45EC"/>
    <w:rsid w:val="00AE3304"/>
    <w:rsid w:val="00B128BA"/>
    <w:rsid w:val="00B369B4"/>
    <w:rsid w:val="00B374CF"/>
    <w:rsid w:val="00B43271"/>
    <w:rsid w:val="00B53817"/>
    <w:rsid w:val="00B53958"/>
    <w:rsid w:val="00B61F85"/>
    <w:rsid w:val="00B77E84"/>
    <w:rsid w:val="00B92E51"/>
    <w:rsid w:val="00B96F22"/>
    <w:rsid w:val="00BA3CC7"/>
    <w:rsid w:val="00BB05B7"/>
    <w:rsid w:val="00BB562B"/>
    <w:rsid w:val="00BF457D"/>
    <w:rsid w:val="00BF4775"/>
    <w:rsid w:val="00C83DBA"/>
    <w:rsid w:val="00C87A5B"/>
    <w:rsid w:val="00CA0C45"/>
    <w:rsid w:val="00CB1D0E"/>
    <w:rsid w:val="00CB6DB9"/>
    <w:rsid w:val="00CC3AB0"/>
    <w:rsid w:val="00CD4A9C"/>
    <w:rsid w:val="00CD7601"/>
    <w:rsid w:val="00CF12AE"/>
    <w:rsid w:val="00D1798D"/>
    <w:rsid w:val="00D44ACA"/>
    <w:rsid w:val="00D804A7"/>
    <w:rsid w:val="00D902A4"/>
    <w:rsid w:val="00DB2323"/>
    <w:rsid w:val="00DB331E"/>
    <w:rsid w:val="00DC1F95"/>
    <w:rsid w:val="00DC4E21"/>
    <w:rsid w:val="00DD431B"/>
    <w:rsid w:val="00DD5358"/>
    <w:rsid w:val="00DF797E"/>
    <w:rsid w:val="00E224A0"/>
    <w:rsid w:val="00E254F0"/>
    <w:rsid w:val="00E40389"/>
    <w:rsid w:val="00E4313F"/>
    <w:rsid w:val="00E46D32"/>
    <w:rsid w:val="00E51168"/>
    <w:rsid w:val="00E55B4B"/>
    <w:rsid w:val="00E55FC7"/>
    <w:rsid w:val="00E62453"/>
    <w:rsid w:val="00E72A21"/>
    <w:rsid w:val="00E7715A"/>
    <w:rsid w:val="00E80D69"/>
    <w:rsid w:val="00E81687"/>
    <w:rsid w:val="00E84C45"/>
    <w:rsid w:val="00EA103E"/>
    <w:rsid w:val="00EB700D"/>
    <w:rsid w:val="00ED151B"/>
    <w:rsid w:val="00EE0408"/>
    <w:rsid w:val="00EF5110"/>
    <w:rsid w:val="00F33B83"/>
    <w:rsid w:val="00F377ED"/>
    <w:rsid w:val="00F41B42"/>
    <w:rsid w:val="00F54BA4"/>
    <w:rsid w:val="00F54BD0"/>
    <w:rsid w:val="00F633E4"/>
    <w:rsid w:val="00F85FBA"/>
    <w:rsid w:val="00F96952"/>
    <w:rsid w:val="00FB1667"/>
    <w:rsid w:val="00FB3BB2"/>
    <w:rsid w:val="00FB7CC5"/>
    <w:rsid w:val="00FE0595"/>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8D81C6"/>
  <w15:chartTrackingRefBased/>
  <w15:docId w15:val="{2CE04B72-89FF-4C8E-AFD1-76696C815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BA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hub.com/Omar-Mehrem/Final-SecureCodin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footnotes" Target="footnote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mar\AppData\Local\Microsoft\Office\16.0\DTS\en-US%7b4C057846-D110-4B2B-B422-6860D89D0644%7d\%7b1EB13D02-F6EE-42F1-A166-21F43527E650%7dTF5517a15e-098e-45ec-8744-ffd85dafa90e959eafb8_win32-b16bad9ff9ca.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2.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{1EB13D02-F6EE-42F1-A166-21F43527E650}TF5517a15e-098e-45ec-8744-ffd85dafa90e959eafb8_win32-b16bad9ff9ca.dotx</Template>
  <TotalTime>9830</TotalTime>
  <Pages>22</Pages>
  <Words>1843</Words>
  <Characters>10748</Characters>
  <Application>Microsoft Office Word</Application>
  <DocSecurity>0</DocSecurity>
  <Lines>537</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dc:creator>
  <cp:keywords/>
  <dc:description/>
  <cp:lastModifiedBy>OMAR MEHREM</cp:lastModifiedBy>
  <cp:revision>1</cp:revision>
  <dcterms:created xsi:type="dcterms:W3CDTF">2026-01-04T02:25:00Z</dcterms:created>
  <dcterms:modified xsi:type="dcterms:W3CDTF">2026-01-27T03:42:00Z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